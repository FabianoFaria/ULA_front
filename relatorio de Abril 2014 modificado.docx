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E64" w:rsidRDefault="00BE116F">
      <w:bookmarkStart w:id="0" w:name="_GoBack"/>
      <w:bookmarkEnd w:id="0"/>
      <w:r>
        <w:t xml:space="preserve"> </w:t>
      </w:r>
    </w:p>
    <w:p w:rsidR="005278EB" w:rsidRDefault="005278EB"/>
    <w:sdt>
      <w:sdtPr>
        <w:id w:val="-178379239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sdt>
          <w:sdtPr>
            <w:id w:val="-1724750495"/>
          </w:sdtPr>
          <w:sdtEndPr/>
          <w:sdtContent>
            <w:p w:rsidR="00BF4410" w:rsidRDefault="00BF4410"/>
            <w:p w:rsidR="00996E96" w:rsidRPr="002C35F6" w:rsidRDefault="00677B62">
              <w:pPr>
                <w:sectPr w:rsidR="00996E96" w:rsidRPr="002C35F6" w:rsidSect="000977D9">
                  <w:footerReference w:type="default" r:id="rId11"/>
                  <w:pgSz w:w="11907" w:h="16839" w:code="9"/>
                  <w:pgMar w:top="2678" w:right="1512" w:bottom="1913" w:left="1512" w:header="918" w:footer="709" w:gutter="0"/>
                  <w:pgNumType w:start="2"/>
                  <w:cols w:space="720"/>
                  <w:titlePg/>
                  <w:docGrid w:linePitch="360"/>
                </w:sectPr>
              </w:pPr>
              <w:r>
                <w:rPr>
                  <w:noProof/>
                  <w:lang w:eastAsia="ja-JP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mc:AlternateContent>
                          <mc:Choice Requires="wp14">
                            <wp:positionH relativeFrom="page">
                              <wp14:pctPosHOffset>9300</wp14:pctPosHOffset>
                            </wp:positionH>
                          </mc:Choice>
                          <mc:Fallback>
                            <wp:positionH relativeFrom="page">
                              <wp:posOffset>702945</wp:posOffset>
                            </wp:positionH>
                          </mc:Fallback>
                        </mc:AlternateContent>
                        <wp:positionV relativeFrom="margin">
                          <wp:align>bottom</wp:align>
                        </wp:positionV>
                        <wp:extent cx="5640705" cy="6610985"/>
                        <wp:effectExtent l="0" t="0" r="0" b="0"/>
                        <wp:wrapTopAndBottom/>
                        <wp:docPr id="12" name="Caixa de Texto 6" descr="Título, Subtítulo e Resumo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/>
                              </wps:cNvSpPr>
                              <wps:spPr>
                                <a:xfrm>
                                  <a:off x="0" y="0"/>
                                  <a:ext cx="5640705" cy="6610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947F7" w:rsidRPr="00A34093" w:rsidRDefault="0082175C" w:rsidP="00470CCF">
                                    <w:pPr>
                                      <w:pStyle w:val="Ttulo11"/>
                                      <w:jc w:val="center"/>
                                    </w:pPr>
                                    <w:sdt>
                                      <w:sdtPr>
                                        <w:alias w:val="Título"/>
                                        <w:tag w:val=""/>
                                        <w:id w:val="701364701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r w:rsidR="007947F7">
                                          <w:t>relatorio de abril 2014</w:t>
                                        </w:r>
                                      </w:sdtContent>
                                    </w:sdt>
                                  </w:p>
                                  <w:p w:rsidR="007947F7" w:rsidRPr="00A34093" w:rsidRDefault="007947F7">
                                    <w:pPr>
                                      <w:pStyle w:val="Subttulo1"/>
                                    </w:pPr>
                                    <w:r>
                                      <w:t>todos os estados</w:t>
                                    </w:r>
                                  </w:p>
                                  <w:sdt>
                                    <w:sdtPr>
                                      <w:alias w:val="Resumo"/>
                                      <w:id w:val="106622669"/>
                                      <w:showingPlcHdr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7947F7" w:rsidRPr="00A34093" w:rsidRDefault="007947F7">
                                        <w:pPr>
                                          <w:pStyle w:val="Resumo"/>
                                        </w:pPr>
                                        <w: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85000</wp14:pctHeight>
                        </wp14:sizeRelV>
                      </wp:anchor>
                    </w:drawing>
                  </mc:Choice>
                  <mc:Fallback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 de Texto 6" o:spid="_x0000_s1026" type="#_x0000_t202" alt="Título, Subtítulo e Resumo" style="position:absolute;margin-left:0;margin-top:0;width:444.15pt;height:520.55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" filled="f" stroked="f" strokeweight=".5pt">
                        <v:path arrowok="t"/>
                        <v:textbox inset="0,0,0,0">
                          <w:txbxContent>
                            <w:p w:rsidR="007947F7" w:rsidRPr="00A34093" w:rsidRDefault="007947F7" w:rsidP="00470CCF">
                              <w:pPr>
                                <w:pStyle w:val="Ttulo11"/>
                                <w:jc w:val="center"/>
                              </w:pPr>
                              <w:sdt>
                                <w:sdtPr>
                                  <w:alias w:val="Título"/>
                                  <w:tag w:val=""/>
                                  <w:id w:val="70136470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r>
                                    <w:t>relatorio de abril 2014</w:t>
                                  </w:r>
                                </w:sdtContent>
                              </w:sdt>
                            </w:p>
                            <w:p w:rsidR="007947F7" w:rsidRPr="00A34093" w:rsidRDefault="007947F7">
                              <w:pPr>
                                <w:pStyle w:val="Subttulo1"/>
                              </w:pPr>
                              <w:r>
                                <w:t>todos os estados</w:t>
                              </w:r>
                            </w:p>
                            <w:sdt>
                              <w:sdtPr>
                                <w:alias w:val="Resumo"/>
                                <w:id w:val="106622669"/>
                                <w:showingPlcHdr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Content>
                                <w:p w:rsidR="007947F7" w:rsidRPr="00A34093" w:rsidRDefault="007947F7">
                                  <w:pPr>
                                    <w:pStyle w:val="Resumo"/>
                                  </w:pPr>
                                  <w: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type="topAndBottom" anchorx="page" anchory="margin"/>
                      </v:shape>
                    </w:pict>
                  </mc:Fallback>
                </mc:AlternateContent>
              </w:r>
              <w:r>
                <w:rPr>
                  <w:rFonts w:asciiTheme="majorHAnsi" w:eastAsiaTheme="majorEastAsia" w:hAnsiTheme="majorHAnsi" w:cstheme="majorBidi"/>
                  <w:noProof/>
                  <w:sz w:val="76"/>
                  <w:szCs w:val="76"/>
                  <w:lang w:eastAsia="ja-JP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0" allowOverlap="0">
                        <wp:simplePos x="0" y="0"/>
                        <mc:AlternateContent>
                          <mc:Choice Requires="wp14">
                            <wp:positionH relativeFrom="page">
                              <wp14:pctPosHOffset>9300</wp14:pctPosHOffset>
                            </wp:positionH>
                          </mc:Choice>
                          <mc:Fallback>
                            <wp:positionH relativeFrom="page">
                              <wp:posOffset>702945</wp:posOffset>
                            </wp:positionH>
                          </mc:Fallback>
                        </mc:AlternateContent>
                        <mc:AlternateContent>
                          <mc:Choice Requires="wp14">
                            <wp:positionV relativeFrom="page">
                              <wp14:pctPosVOffset>5500</wp14:pctPosVOffset>
                            </wp:positionV>
                          </mc:Choice>
                          <mc:Fallback>
                            <wp:positionV relativeFrom="page">
                              <wp:posOffset>588010</wp:posOffset>
                            </wp:positionV>
                          </mc:Fallback>
                        </mc:AlternateContent>
                        <wp:extent cx="6078855" cy="586105"/>
                        <wp:effectExtent l="0" t="0" r="0" b="0"/>
                        <wp:wrapTopAndBottom/>
                        <wp:docPr id="9" name="Caixa de Texto 3" descr="Informações sobre o contato da empresa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/>
                              </wps:cNvSpPr>
                              <wps:spPr>
                                <a:xfrm>
                                  <a:off x="0" y="0"/>
                                  <a:ext cx="6078855" cy="586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947F7" w:rsidRPr="00A34093" w:rsidRDefault="007947F7"/>
                                  <w:p w:rsidR="007947F7" w:rsidRPr="00A34093" w:rsidRDefault="007947F7"/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80400</wp14:pctWidth>
                        </wp14:sizeRelH>
                        <wp14:sizeRelV relativeFrom="page">
                          <wp14:pctHeight>15000</wp14:pctHeight>
                        </wp14:sizeRelV>
                      </wp:anchor>
                    </w:drawing>
                  </mc:Choice>
                  <mc:Fallback>
                    <w:pict>
                      <v:shape id="Caixa de Texto 3" o:spid="_x0000_s1027" type="#_x0000_t202" alt="Informações sobre o contato da empresa" style="position:absolute;margin-left:0;margin-top:0;width:478.65pt;height:46.1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" o:allowincell="f" o:allowoverlap="f" filled="f" stroked="f" strokeweight=".5pt">
                        <v:path arrowok="t"/>
                        <v:textbox style="mso-fit-shape-to-text:t" inset="0,0,0,0">
                          <w:txbxContent>
                            <w:p w:rsidR="007947F7" w:rsidRPr="00A34093" w:rsidRDefault="007947F7"/>
                            <w:p w:rsidR="007947F7" w:rsidRPr="00A34093" w:rsidRDefault="007947F7"/>
                          </w:txbxContent>
                        </v:textbox>
                        <w10:wrap type="topAndBottom" anchorx="page" anchory="page"/>
                      </v:shape>
                    </w:pict>
                  </mc:Fallback>
                </mc:AlternateContent>
              </w:r>
            </w:p>
          </w:sdtContent>
        </w:sdt>
      </w:sdtContent>
    </w:sdt>
    <w:p w:rsidR="00D8434C" w:rsidRDefault="007B6D86" w:rsidP="002F4F76">
      <w:pPr>
        <w:pStyle w:val="ttulo1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Foz do Iguaçu </w:t>
      </w:r>
      <w:r w:rsidR="006A7A1F"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PR</w:t>
      </w:r>
    </w:p>
    <w:p w:rsidR="006A7A1F" w:rsidRDefault="006A7A1F" w:rsidP="006A7A1F"/>
    <w:p w:rsidR="006A2E7E" w:rsidRPr="006A2E7E" w:rsidRDefault="006A7A1F" w:rsidP="006A7A1F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A2E7E">
        <w:rPr>
          <w:rFonts w:ascii="Arial" w:hAnsi="Arial" w:cs="Arial"/>
          <w:b/>
          <w:sz w:val="24"/>
          <w:szCs w:val="24"/>
        </w:rPr>
        <w:t xml:space="preserve">Em </w:t>
      </w:r>
      <w:r w:rsidR="006A2E7E" w:rsidRPr="006A2E7E">
        <w:rPr>
          <w:rFonts w:ascii="Arial" w:hAnsi="Arial" w:cs="Arial"/>
          <w:b/>
          <w:sz w:val="24"/>
          <w:szCs w:val="24"/>
        </w:rPr>
        <w:t>Abril</w:t>
      </w:r>
      <w:r w:rsidRPr="006A2E7E">
        <w:rPr>
          <w:rFonts w:ascii="Arial" w:hAnsi="Arial" w:cs="Arial"/>
          <w:b/>
          <w:sz w:val="24"/>
          <w:szCs w:val="24"/>
        </w:rPr>
        <w:t xml:space="preserve"> de 2014</w:t>
      </w:r>
      <w:r w:rsidR="00F05BA6" w:rsidRPr="006A2E7E">
        <w:rPr>
          <w:rFonts w:ascii="Arial" w:hAnsi="Arial" w:cs="Arial"/>
          <w:b/>
          <w:sz w:val="24"/>
          <w:szCs w:val="24"/>
        </w:rPr>
        <w:t xml:space="preserve"> </w:t>
      </w:r>
    </w:p>
    <w:p w:rsidR="006A7A1F" w:rsidRPr="006A2E7E" w:rsidRDefault="006A7A1F" w:rsidP="006A7A1F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6A2E7E">
        <w:rPr>
          <w:rFonts w:ascii="Arial" w:hAnsi="Arial" w:cs="Arial"/>
          <w:color w:val="auto"/>
          <w:sz w:val="24"/>
          <w:szCs w:val="24"/>
        </w:rPr>
        <w:t xml:space="preserve">O </w:t>
      </w:r>
      <w:r w:rsidRPr="006A2E7E">
        <w:rPr>
          <w:rFonts w:ascii="Arial" w:hAnsi="Arial" w:cs="Arial"/>
          <w:b/>
          <w:color w:val="auto"/>
          <w:sz w:val="24"/>
          <w:szCs w:val="24"/>
        </w:rPr>
        <w:t>Nepom</w:t>
      </w:r>
      <w:r w:rsidRPr="006A2E7E">
        <w:rPr>
          <w:rFonts w:ascii="Arial" w:hAnsi="Arial" w:cs="Arial"/>
          <w:color w:val="auto"/>
          <w:sz w:val="24"/>
          <w:szCs w:val="24"/>
        </w:rPr>
        <w:t xml:space="preserve"> – Núcleo de Polícia Marítima da PF apreendeu:</w:t>
      </w:r>
    </w:p>
    <w:p w:rsidR="006A7A1F" w:rsidRPr="006A2E7E" w:rsidRDefault="00EB795F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21</w:t>
      </w:r>
      <w:r w:rsidR="006A7A1F" w:rsidRPr="006A2E7E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vinte e um</w:t>
      </w:r>
      <w:r w:rsidR="006A2E7E" w:rsidRPr="006A2E7E">
        <w:rPr>
          <w:rFonts w:ascii="Arial" w:hAnsi="Arial" w:cs="Arial"/>
          <w:sz w:val="24"/>
          <w:szCs w:val="24"/>
        </w:rPr>
        <w:t>)</w:t>
      </w:r>
      <w:r w:rsidR="006A7A1F" w:rsidRPr="006A2E7E">
        <w:rPr>
          <w:rFonts w:ascii="Arial" w:hAnsi="Arial" w:cs="Arial"/>
          <w:sz w:val="24"/>
          <w:szCs w:val="24"/>
        </w:rPr>
        <w:t xml:space="preserve"> </w:t>
      </w:r>
      <w:r w:rsidR="006A7A1F" w:rsidRPr="006A2E7E">
        <w:rPr>
          <w:rFonts w:ascii="Arial" w:hAnsi="Arial" w:cs="Arial"/>
          <w:b/>
          <w:sz w:val="24"/>
          <w:szCs w:val="24"/>
        </w:rPr>
        <w:t>veículos leves;</w:t>
      </w:r>
    </w:p>
    <w:p w:rsidR="006A7A1F" w:rsidRPr="006A2E7E" w:rsidRDefault="006A7A1F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6A2E7E">
        <w:rPr>
          <w:rFonts w:ascii="Arial" w:hAnsi="Arial" w:cs="Arial"/>
          <w:b/>
          <w:sz w:val="24"/>
          <w:szCs w:val="24"/>
        </w:rPr>
        <w:t>0</w:t>
      </w:r>
      <w:r w:rsidR="00EB795F">
        <w:rPr>
          <w:rFonts w:ascii="Arial" w:hAnsi="Arial" w:cs="Arial"/>
          <w:b/>
          <w:sz w:val="24"/>
          <w:szCs w:val="24"/>
        </w:rPr>
        <w:t>7</w:t>
      </w:r>
      <w:r w:rsidRPr="006A2E7E">
        <w:rPr>
          <w:rFonts w:ascii="Arial" w:hAnsi="Arial" w:cs="Arial"/>
          <w:b/>
          <w:sz w:val="24"/>
          <w:szCs w:val="24"/>
        </w:rPr>
        <w:t xml:space="preserve"> </w:t>
      </w:r>
      <w:r w:rsidRPr="006A2E7E">
        <w:rPr>
          <w:rFonts w:ascii="Arial" w:hAnsi="Arial" w:cs="Arial"/>
          <w:sz w:val="24"/>
          <w:szCs w:val="24"/>
        </w:rPr>
        <w:t>(</w:t>
      </w:r>
      <w:r w:rsidR="00EB795F">
        <w:rPr>
          <w:rFonts w:ascii="Arial" w:hAnsi="Arial" w:cs="Arial"/>
          <w:sz w:val="24"/>
          <w:szCs w:val="24"/>
        </w:rPr>
        <w:t>sete</w:t>
      </w:r>
      <w:r w:rsidR="006A2E7E" w:rsidRPr="006A2E7E">
        <w:rPr>
          <w:rFonts w:ascii="Arial" w:hAnsi="Arial" w:cs="Arial"/>
          <w:sz w:val="24"/>
          <w:szCs w:val="24"/>
        </w:rPr>
        <w:t>)</w:t>
      </w:r>
      <w:r w:rsidRPr="006A2E7E">
        <w:rPr>
          <w:rFonts w:ascii="Arial" w:hAnsi="Arial" w:cs="Arial"/>
          <w:sz w:val="24"/>
          <w:szCs w:val="24"/>
        </w:rPr>
        <w:t xml:space="preserve"> </w:t>
      </w:r>
      <w:r w:rsidRPr="006A2E7E">
        <w:rPr>
          <w:rFonts w:ascii="Arial" w:hAnsi="Arial" w:cs="Arial"/>
          <w:b/>
          <w:sz w:val="24"/>
          <w:szCs w:val="24"/>
        </w:rPr>
        <w:t>veículo</w:t>
      </w:r>
      <w:r w:rsidR="00EB795F">
        <w:rPr>
          <w:rFonts w:ascii="Arial" w:hAnsi="Arial" w:cs="Arial"/>
          <w:b/>
          <w:sz w:val="24"/>
          <w:szCs w:val="24"/>
        </w:rPr>
        <w:t>s</w:t>
      </w:r>
      <w:r w:rsidRPr="006A2E7E">
        <w:rPr>
          <w:rFonts w:ascii="Arial" w:hAnsi="Arial" w:cs="Arial"/>
          <w:b/>
          <w:sz w:val="24"/>
          <w:szCs w:val="24"/>
        </w:rPr>
        <w:t xml:space="preserve"> </w:t>
      </w:r>
      <w:r w:rsidRPr="006A2E7E">
        <w:rPr>
          <w:rFonts w:ascii="Arial" w:hAnsi="Arial" w:cs="Arial"/>
          <w:sz w:val="24"/>
          <w:szCs w:val="24"/>
        </w:rPr>
        <w:t xml:space="preserve">do tipo </w:t>
      </w:r>
      <w:r w:rsidRPr="006A2E7E">
        <w:rPr>
          <w:rFonts w:ascii="Arial" w:hAnsi="Arial" w:cs="Arial"/>
          <w:b/>
          <w:sz w:val="24"/>
          <w:szCs w:val="24"/>
        </w:rPr>
        <w:t>Van</w:t>
      </w:r>
      <w:r w:rsidRPr="006A2E7E">
        <w:rPr>
          <w:rFonts w:ascii="Arial" w:hAnsi="Arial" w:cs="Arial"/>
          <w:sz w:val="24"/>
          <w:szCs w:val="24"/>
        </w:rPr>
        <w:t>;</w:t>
      </w:r>
    </w:p>
    <w:p w:rsidR="006A2E7E" w:rsidRPr="006A2E7E" w:rsidRDefault="006A2E7E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6A2E7E">
        <w:rPr>
          <w:rFonts w:ascii="Arial" w:hAnsi="Arial" w:cs="Arial"/>
          <w:b/>
          <w:sz w:val="24"/>
          <w:szCs w:val="24"/>
        </w:rPr>
        <w:t xml:space="preserve">01 </w:t>
      </w:r>
      <w:r w:rsidRPr="006A2E7E">
        <w:rPr>
          <w:rFonts w:ascii="Arial" w:hAnsi="Arial" w:cs="Arial"/>
          <w:sz w:val="24"/>
          <w:szCs w:val="24"/>
        </w:rPr>
        <w:t>(um)</w:t>
      </w:r>
      <w:r w:rsidRPr="006A2E7E">
        <w:rPr>
          <w:rFonts w:ascii="Arial" w:hAnsi="Arial" w:cs="Arial"/>
          <w:b/>
          <w:sz w:val="24"/>
          <w:szCs w:val="24"/>
        </w:rPr>
        <w:t xml:space="preserve"> caminhão</w:t>
      </w:r>
    </w:p>
    <w:p w:rsidR="006A7A1F" w:rsidRPr="006A2E7E" w:rsidRDefault="006A2E7E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6A2E7E">
        <w:rPr>
          <w:rFonts w:ascii="Arial" w:hAnsi="Arial" w:cs="Arial"/>
          <w:b/>
          <w:sz w:val="24"/>
          <w:szCs w:val="24"/>
        </w:rPr>
        <w:t>0</w:t>
      </w:r>
      <w:r w:rsidR="00EB795F">
        <w:rPr>
          <w:rFonts w:ascii="Arial" w:hAnsi="Arial" w:cs="Arial"/>
          <w:b/>
          <w:sz w:val="24"/>
          <w:szCs w:val="24"/>
        </w:rPr>
        <w:t>7</w:t>
      </w:r>
      <w:r w:rsidR="006A7A1F" w:rsidRPr="006A2E7E">
        <w:rPr>
          <w:rFonts w:ascii="Arial" w:hAnsi="Arial" w:cs="Arial"/>
          <w:b/>
          <w:sz w:val="24"/>
          <w:szCs w:val="24"/>
        </w:rPr>
        <w:t xml:space="preserve"> </w:t>
      </w:r>
      <w:r w:rsidR="006A7A1F" w:rsidRPr="006A2E7E">
        <w:rPr>
          <w:rFonts w:ascii="Arial" w:hAnsi="Arial" w:cs="Arial"/>
          <w:sz w:val="24"/>
          <w:szCs w:val="24"/>
        </w:rPr>
        <w:t>(</w:t>
      </w:r>
      <w:r w:rsidRPr="006A2E7E">
        <w:rPr>
          <w:rFonts w:ascii="Arial" w:hAnsi="Arial" w:cs="Arial"/>
          <w:sz w:val="24"/>
          <w:szCs w:val="24"/>
        </w:rPr>
        <w:t>se</w:t>
      </w:r>
      <w:r w:rsidR="00EB795F">
        <w:rPr>
          <w:rFonts w:ascii="Arial" w:hAnsi="Arial" w:cs="Arial"/>
          <w:sz w:val="24"/>
          <w:szCs w:val="24"/>
        </w:rPr>
        <w:t>te</w:t>
      </w:r>
      <w:r w:rsidRPr="006A2E7E">
        <w:rPr>
          <w:rFonts w:ascii="Arial" w:hAnsi="Arial" w:cs="Arial"/>
          <w:sz w:val="24"/>
          <w:szCs w:val="24"/>
        </w:rPr>
        <w:t>)</w:t>
      </w:r>
      <w:r w:rsidR="006A7A1F" w:rsidRPr="006A2E7E">
        <w:rPr>
          <w:rFonts w:ascii="Arial" w:hAnsi="Arial" w:cs="Arial"/>
          <w:sz w:val="24"/>
          <w:szCs w:val="24"/>
        </w:rPr>
        <w:t xml:space="preserve"> </w:t>
      </w:r>
      <w:r w:rsidR="006A7A1F" w:rsidRPr="006A2E7E">
        <w:rPr>
          <w:rFonts w:ascii="Arial" w:hAnsi="Arial" w:cs="Arial"/>
          <w:b/>
          <w:sz w:val="24"/>
          <w:szCs w:val="24"/>
        </w:rPr>
        <w:t>barco</w:t>
      </w:r>
      <w:r w:rsidRPr="006A2E7E">
        <w:rPr>
          <w:rFonts w:ascii="Arial" w:hAnsi="Arial" w:cs="Arial"/>
          <w:b/>
          <w:sz w:val="24"/>
          <w:szCs w:val="24"/>
        </w:rPr>
        <w:t>s</w:t>
      </w:r>
      <w:r w:rsidR="006A7A1F" w:rsidRPr="006A2E7E">
        <w:rPr>
          <w:rFonts w:ascii="Arial" w:hAnsi="Arial" w:cs="Arial"/>
          <w:b/>
          <w:sz w:val="24"/>
          <w:szCs w:val="24"/>
        </w:rPr>
        <w:t>;</w:t>
      </w:r>
    </w:p>
    <w:p w:rsidR="006A7A1F" w:rsidRPr="006A2E7E" w:rsidRDefault="006A2E7E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6A2E7E">
        <w:rPr>
          <w:rFonts w:ascii="Arial" w:hAnsi="Arial" w:cs="Arial"/>
          <w:b/>
          <w:sz w:val="24"/>
          <w:szCs w:val="24"/>
        </w:rPr>
        <w:t>1.</w:t>
      </w:r>
      <w:r w:rsidR="00EB795F">
        <w:rPr>
          <w:rFonts w:ascii="Arial" w:hAnsi="Arial" w:cs="Arial"/>
          <w:b/>
          <w:sz w:val="24"/>
          <w:szCs w:val="24"/>
        </w:rPr>
        <w:t>267</w:t>
      </w:r>
      <w:r w:rsidR="006A7A1F" w:rsidRPr="006A2E7E">
        <w:rPr>
          <w:rFonts w:ascii="Arial" w:hAnsi="Arial" w:cs="Arial"/>
          <w:sz w:val="24"/>
          <w:szCs w:val="24"/>
        </w:rPr>
        <w:t xml:space="preserve"> (</w:t>
      </w:r>
      <w:r w:rsidRPr="006A2E7E">
        <w:rPr>
          <w:rFonts w:ascii="Arial" w:hAnsi="Arial" w:cs="Arial"/>
          <w:sz w:val="24"/>
          <w:szCs w:val="24"/>
        </w:rPr>
        <w:t xml:space="preserve">mil, </w:t>
      </w:r>
      <w:r w:rsidR="00EB795F">
        <w:rPr>
          <w:rFonts w:ascii="Arial" w:hAnsi="Arial" w:cs="Arial"/>
          <w:sz w:val="24"/>
          <w:szCs w:val="24"/>
        </w:rPr>
        <w:t>duzentos e sessenta e sete</w:t>
      </w:r>
      <w:r w:rsidRPr="006A2E7E">
        <w:rPr>
          <w:rFonts w:ascii="Arial" w:hAnsi="Arial" w:cs="Arial"/>
          <w:sz w:val="24"/>
          <w:szCs w:val="24"/>
        </w:rPr>
        <w:t>)</w:t>
      </w:r>
      <w:r w:rsidR="00192F21">
        <w:rPr>
          <w:rFonts w:ascii="Arial" w:hAnsi="Arial" w:cs="Arial"/>
          <w:sz w:val="24"/>
          <w:szCs w:val="24"/>
        </w:rPr>
        <w:t xml:space="preserve"> caixas de cigarros, aproximadamente;</w:t>
      </w:r>
    </w:p>
    <w:p w:rsidR="006A7A1F" w:rsidRPr="006A2E7E" w:rsidRDefault="00EB795F" w:rsidP="006A7A1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</w:t>
      </w:r>
      <w:r w:rsidR="006A7A1F" w:rsidRPr="006A2E7E">
        <w:rPr>
          <w:rFonts w:ascii="Arial" w:hAnsi="Arial" w:cs="Arial"/>
          <w:b/>
          <w:sz w:val="24"/>
          <w:szCs w:val="24"/>
        </w:rPr>
        <w:t xml:space="preserve"> </w:t>
      </w:r>
      <w:r w:rsidR="006A7A1F" w:rsidRPr="006A2E7E">
        <w:rPr>
          <w:rFonts w:ascii="Arial" w:hAnsi="Arial" w:cs="Arial"/>
          <w:sz w:val="24"/>
          <w:szCs w:val="24"/>
        </w:rPr>
        <w:t>(</w:t>
      </w:r>
      <w:r w:rsidR="006A2E7E" w:rsidRPr="006A2E7E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nze</w:t>
      </w:r>
      <w:r w:rsidR="006A2E7E" w:rsidRPr="006A2E7E">
        <w:rPr>
          <w:rFonts w:ascii="Arial" w:hAnsi="Arial" w:cs="Arial"/>
          <w:sz w:val="24"/>
          <w:szCs w:val="24"/>
        </w:rPr>
        <w:t>)</w:t>
      </w:r>
      <w:r w:rsidR="006A7A1F" w:rsidRPr="006A2E7E">
        <w:rPr>
          <w:rFonts w:ascii="Arial" w:hAnsi="Arial" w:cs="Arial"/>
          <w:sz w:val="24"/>
          <w:szCs w:val="24"/>
        </w:rPr>
        <w:t xml:space="preserve"> </w:t>
      </w:r>
      <w:r w:rsidR="006A7A1F" w:rsidRPr="006A2E7E">
        <w:rPr>
          <w:rFonts w:ascii="Arial" w:hAnsi="Arial" w:cs="Arial"/>
          <w:b/>
          <w:sz w:val="24"/>
          <w:szCs w:val="24"/>
        </w:rPr>
        <w:t>presos</w:t>
      </w:r>
      <w:r w:rsidR="006A7A1F" w:rsidRPr="006A2E7E">
        <w:rPr>
          <w:rFonts w:ascii="Arial" w:hAnsi="Arial" w:cs="Arial"/>
          <w:sz w:val="24"/>
          <w:szCs w:val="24"/>
        </w:rPr>
        <w:t xml:space="preserve">; </w:t>
      </w:r>
    </w:p>
    <w:p w:rsidR="006A7A1F" w:rsidRDefault="006A7A1F" w:rsidP="006A7A1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2E7E">
        <w:rPr>
          <w:rFonts w:ascii="Arial" w:hAnsi="Arial" w:cs="Arial"/>
          <w:sz w:val="24"/>
          <w:szCs w:val="24"/>
        </w:rPr>
        <w:t>As apreensões acima citadas ocorreram no Lago de Itaipu e nos Rios Paraná e Iguaçu, na cidade de Foz do Iguaçu – PR.</w:t>
      </w:r>
    </w:p>
    <w:p w:rsidR="006A7A1F" w:rsidRDefault="006A7A1F" w:rsidP="006A7A1F"/>
    <w:p w:rsidR="00272D64" w:rsidRDefault="00272D64" w:rsidP="00294870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5041E" w:rsidRPr="004142BE" w:rsidRDefault="0065041E" w:rsidP="0065041E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>
        <w:rPr>
          <w:rFonts w:ascii="Arial" w:hAnsi="Arial" w:cs="Arial"/>
          <w:b/>
          <w:sz w:val="24"/>
          <w:szCs w:val="24"/>
        </w:rPr>
        <w:t>0</w:t>
      </w:r>
      <w:r w:rsidR="00A64FD4">
        <w:rPr>
          <w:rFonts w:ascii="Arial" w:hAnsi="Arial" w:cs="Arial"/>
          <w:b/>
          <w:sz w:val="24"/>
          <w:szCs w:val="24"/>
        </w:rPr>
        <w:t>1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 w:rsidR="00893834">
        <w:rPr>
          <w:rFonts w:ascii="Arial" w:hAnsi="Arial" w:cs="Arial"/>
          <w:b/>
          <w:sz w:val="24"/>
          <w:szCs w:val="24"/>
        </w:rPr>
        <w:t>Abril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65041E" w:rsidRPr="009814FB" w:rsidRDefault="0065041E" w:rsidP="0065041E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foi apreendido:</w:t>
      </w:r>
    </w:p>
    <w:p w:rsidR="0065041E" w:rsidRDefault="0065041E" w:rsidP="0065041E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 xml:space="preserve"> (um) </w:t>
      </w:r>
      <w:r w:rsidR="00582E4E">
        <w:rPr>
          <w:rFonts w:ascii="Arial" w:hAnsi="Arial" w:cs="Arial"/>
          <w:b/>
          <w:sz w:val="24"/>
          <w:szCs w:val="24"/>
        </w:rPr>
        <w:t>veículo</w:t>
      </w:r>
      <w:r>
        <w:rPr>
          <w:rFonts w:ascii="Arial" w:hAnsi="Arial" w:cs="Arial"/>
          <w:sz w:val="24"/>
          <w:szCs w:val="24"/>
        </w:rPr>
        <w:t xml:space="preserve"> </w:t>
      </w:r>
      <w:r w:rsidR="00A64FD4">
        <w:rPr>
          <w:rFonts w:ascii="Arial" w:hAnsi="Arial" w:cs="Arial"/>
          <w:sz w:val="24"/>
          <w:szCs w:val="24"/>
        </w:rPr>
        <w:t>VW/Golf</w:t>
      </w:r>
      <w:r w:rsidR="00582E4E">
        <w:rPr>
          <w:rFonts w:ascii="Arial" w:hAnsi="Arial" w:cs="Arial"/>
          <w:sz w:val="24"/>
          <w:szCs w:val="24"/>
        </w:rPr>
        <w:t xml:space="preserve">, placas </w:t>
      </w:r>
      <w:r w:rsidR="00864C0B">
        <w:rPr>
          <w:rFonts w:ascii="Arial" w:hAnsi="Arial" w:cs="Arial"/>
          <w:sz w:val="24"/>
          <w:szCs w:val="24"/>
        </w:rPr>
        <w:t>PPP</w:t>
      </w:r>
      <w:r w:rsidR="00A64FD4">
        <w:rPr>
          <w:rFonts w:ascii="Arial" w:hAnsi="Arial" w:cs="Arial"/>
          <w:sz w:val="24"/>
          <w:szCs w:val="24"/>
        </w:rPr>
        <w:t>-</w:t>
      </w:r>
      <w:r w:rsidR="00864C0B">
        <w:rPr>
          <w:rFonts w:ascii="Arial" w:hAnsi="Arial" w:cs="Arial"/>
          <w:sz w:val="24"/>
          <w:szCs w:val="24"/>
        </w:rPr>
        <w:t>000</w:t>
      </w:r>
      <w:r w:rsidR="00A64FD4">
        <w:rPr>
          <w:rFonts w:ascii="Arial" w:hAnsi="Arial" w:cs="Arial"/>
          <w:sz w:val="24"/>
          <w:szCs w:val="24"/>
        </w:rPr>
        <w:t>0</w:t>
      </w:r>
      <w:r w:rsidR="00893834">
        <w:rPr>
          <w:rFonts w:ascii="Arial" w:hAnsi="Arial" w:cs="Arial"/>
          <w:sz w:val="24"/>
          <w:szCs w:val="24"/>
        </w:rPr>
        <w:t xml:space="preserve">, </w:t>
      </w:r>
      <w:r w:rsidR="00A64FD4">
        <w:rPr>
          <w:rFonts w:ascii="Arial" w:hAnsi="Arial" w:cs="Arial"/>
          <w:sz w:val="24"/>
          <w:szCs w:val="24"/>
        </w:rPr>
        <w:t xml:space="preserve">abandonado e </w:t>
      </w:r>
      <w:r w:rsidR="00893834">
        <w:rPr>
          <w:rFonts w:ascii="Arial" w:hAnsi="Arial" w:cs="Arial"/>
          <w:sz w:val="24"/>
          <w:szCs w:val="24"/>
        </w:rPr>
        <w:t>carregado</w:t>
      </w:r>
      <w:r w:rsidR="00582E4E">
        <w:rPr>
          <w:rFonts w:ascii="Arial" w:hAnsi="Arial" w:cs="Arial"/>
          <w:sz w:val="24"/>
          <w:szCs w:val="24"/>
        </w:rPr>
        <w:t xml:space="preserve"> com</w:t>
      </w:r>
      <w:r>
        <w:rPr>
          <w:rFonts w:ascii="Arial" w:hAnsi="Arial" w:cs="Arial"/>
          <w:sz w:val="24"/>
          <w:szCs w:val="24"/>
        </w:rPr>
        <w:t xml:space="preserve"> aproximadamente </w:t>
      </w:r>
      <w:r w:rsidR="00A64FD4">
        <w:rPr>
          <w:rFonts w:ascii="Arial" w:hAnsi="Arial" w:cs="Arial"/>
          <w:b/>
          <w:sz w:val="24"/>
          <w:szCs w:val="24"/>
        </w:rPr>
        <w:t>30</w:t>
      </w:r>
      <w:r w:rsidRPr="009931C2">
        <w:rPr>
          <w:rFonts w:ascii="Arial" w:hAnsi="Arial" w:cs="Arial"/>
          <w:b/>
          <w:sz w:val="24"/>
          <w:szCs w:val="24"/>
        </w:rPr>
        <w:t xml:space="preserve"> </w:t>
      </w:r>
      <w:r w:rsidRPr="009931C2">
        <w:rPr>
          <w:rFonts w:ascii="Arial" w:hAnsi="Arial" w:cs="Arial"/>
          <w:sz w:val="24"/>
          <w:szCs w:val="24"/>
        </w:rPr>
        <w:t>(</w:t>
      </w:r>
      <w:r w:rsidR="00A64FD4">
        <w:rPr>
          <w:rFonts w:ascii="Arial" w:hAnsi="Arial" w:cs="Arial"/>
          <w:sz w:val="24"/>
          <w:szCs w:val="24"/>
        </w:rPr>
        <w:t>trinta</w:t>
      </w:r>
      <w:r w:rsidR="0089383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caixas de cigarros;</w:t>
      </w:r>
    </w:p>
    <w:p w:rsidR="0065041E" w:rsidRDefault="0065041E" w:rsidP="0065041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referida apreensão ocorreu </w:t>
      </w:r>
      <w:r w:rsidR="00864C0B">
        <w:rPr>
          <w:rFonts w:ascii="Arial" w:hAnsi="Arial" w:cs="Arial"/>
          <w:sz w:val="24"/>
          <w:szCs w:val="24"/>
        </w:rPr>
        <w:t>na rodovia BR – 243, Km 6</w:t>
      </w:r>
      <w:r w:rsidR="00A64FD4">
        <w:rPr>
          <w:rFonts w:ascii="Arial" w:hAnsi="Arial" w:cs="Arial"/>
          <w:sz w:val="24"/>
          <w:szCs w:val="24"/>
        </w:rPr>
        <w:t>2, na cidade de Céu Azul – PR.</w:t>
      </w:r>
    </w:p>
    <w:p w:rsidR="00582E4E" w:rsidRDefault="00A64FD4" w:rsidP="0065041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Ninguém foi preso.</w:t>
      </w:r>
    </w:p>
    <w:p w:rsidR="00A64FD4" w:rsidRDefault="00864C0B" w:rsidP="0065041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2097405</wp:posOffset>
                </wp:positionH>
                <wp:positionV relativeFrom="paragraph">
                  <wp:posOffset>594995</wp:posOffset>
                </wp:positionV>
                <wp:extent cx="1323975" cy="323850"/>
                <wp:effectExtent l="0" t="0" r="28575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6AE4D" id="Retângulo 6" o:spid="_x0000_s1026" style="position:absolute;margin-left:165.15pt;margin-top:46.85pt;width:104.2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" fillcolor="#7e97ad [3204]" strokecolor="#394b5a [1604]" strokeweight="2pt"/>
            </w:pict>
          </mc:Fallback>
        </mc:AlternateContent>
      </w:r>
      <w:r w:rsidR="00A64FD4">
        <w:rPr>
          <w:noProof/>
          <w:lang w:eastAsia="ja-JP"/>
        </w:rPr>
        <w:drawing>
          <wp:inline distT="0" distB="0" distL="0" distR="0">
            <wp:extent cx="5640705" cy="1538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2B" w:rsidRDefault="006C2C2B" w:rsidP="00795962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A64FD4" w:rsidRPr="004142BE" w:rsidRDefault="00A64FD4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>
        <w:rPr>
          <w:rFonts w:ascii="Arial" w:hAnsi="Arial" w:cs="Arial"/>
          <w:b/>
          <w:sz w:val="24"/>
          <w:szCs w:val="24"/>
        </w:rPr>
        <w:t>02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 xml:space="preserve">Abril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A64FD4" w:rsidRPr="009814FB" w:rsidRDefault="00A64FD4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foi apreendido:</w:t>
      </w:r>
    </w:p>
    <w:p w:rsidR="00A64FD4" w:rsidRDefault="00A64FD4" w:rsidP="00A64FD4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 xml:space="preserve"> (um) </w:t>
      </w:r>
      <w:r>
        <w:rPr>
          <w:rFonts w:ascii="Arial" w:hAnsi="Arial" w:cs="Arial"/>
          <w:b/>
          <w:sz w:val="24"/>
          <w:szCs w:val="24"/>
        </w:rPr>
        <w:t>veículo</w:t>
      </w:r>
      <w:r w:rsidR="00864C0B">
        <w:rPr>
          <w:rFonts w:ascii="Arial" w:hAnsi="Arial" w:cs="Arial"/>
          <w:sz w:val="24"/>
          <w:szCs w:val="24"/>
        </w:rPr>
        <w:t xml:space="preserve"> GM/Astra, placas AA</w:t>
      </w:r>
      <w:r>
        <w:rPr>
          <w:rFonts w:ascii="Arial" w:hAnsi="Arial" w:cs="Arial"/>
          <w:sz w:val="24"/>
          <w:szCs w:val="24"/>
        </w:rPr>
        <w:t xml:space="preserve">L-3740, carregado com aproximadamente </w:t>
      </w:r>
      <w:r>
        <w:rPr>
          <w:rFonts w:ascii="Arial" w:hAnsi="Arial" w:cs="Arial"/>
          <w:b/>
          <w:sz w:val="24"/>
          <w:szCs w:val="24"/>
        </w:rPr>
        <w:t>23</w:t>
      </w:r>
      <w:r w:rsidRPr="009931C2">
        <w:rPr>
          <w:rFonts w:ascii="Arial" w:hAnsi="Arial" w:cs="Arial"/>
          <w:b/>
          <w:sz w:val="24"/>
          <w:szCs w:val="24"/>
        </w:rPr>
        <w:t xml:space="preserve"> </w:t>
      </w:r>
      <w:r w:rsidRPr="009931C2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vinte e três) caixas de cigarros;</w:t>
      </w:r>
    </w:p>
    <w:p w:rsidR="00A64FD4" w:rsidRDefault="00A64FD4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referida apreensão ocorreu na Rua Sergipe esquina com Rua Rio Branco, bairro Ipê, na cidade de </w:t>
      </w:r>
      <w:r w:rsidR="00B26453">
        <w:rPr>
          <w:rFonts w:ascii="Arial" w:hAnsi="Arial" w:cs="Arial"/>
          <w:sz w:val="24"/>
          <w:szCs w:val="24"/>
        </w:rPr>
        <w:t>Medianeira</w:t>
      </w:r>
      <w:r>
        <w:rPr>
          <w:rFonts w:ascii="Arial" w:hAnsi="Arial" w:cs="Arial"/>
          <w:sz w:val="24"/>
          <w:szCs w:val="24"/>
        </w:rPr>
        <w:t xml:space="preserve"> – PR.</w:t>
      </w:r>
    </w:p>
    <w:p w:rsidR="00B26453" w:rsidRDefault="00B26453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mercadorias estavam em poder de:</w:t>
      </w:r>
    </w:p>
    <w:p w:rsidR="00A64FD4" w:rsidRDefault="00864C0B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MARCIO</w:t>
      </w:r>
      <w:r w:rsidR="00B26453" w:rsidRPr="00B26453">
        <w:rPr>
          <w:rFonts w:ascii="Arial" w:hAnsi="Arial" w:cs="Arial"/>
          <w:b/>
          <w:sz w:val="24"/>
          <w:szCs w:val="24"/>
        </w:rPr>
        <w:t xml:space="preserve"> PEREIRA</w:t>
      </w:r>
      <w:r>
        <w:rPr>
          <w:rFonts w:ascii="Arial" w:hAnsi="Arial" w:cs="Arial"/>
          <w:sz w:val="24"/>
          <w:szCs w:val="24"/>
        </w:rPr>
        <w:t>, portador do CPF 000.2</w:t>
      </w:r>
      <w:r w:rsidR="00B26453">
        <w:rPr>
          <w:rFonts w:ascii="Arial" w:hAnsi="Arial" w:cs="Arial"/>
          <w:sz w:val="24"/>
          <w:szCs w:val="24"/>
        </w:rPr>
        <w:t>70.549-78, filho de Carmem Martin</w:t>
      </w:r>
      <w:r>
        <w:rPr>
          <w:rFonts w:ascii="Arial" w:hAnsi="Arial" w:cs="Arial"/>
          <w:sz w:val="24"/>
          <w:szCs w:val="24"/>
        </w:rPr>
        <w:t>es</w:t>
      </w:r>
      <w:r w:rsidR="00B26453">
        <w:rPr>
          <w:rFonts w:ascii="Arial" w:hAnsi="Arial" w:cs="Arial"/>
          <w:sz w:val="24"/>
          <w:szCs w:val="24"/>
        </w:rPr>
        <w:t>, nascido aos 20/04/199</w:t>
      </w:r>
      <w:r>
        <w:rPr>
          <w:rFonts w:ascii="Arial" w:hAnsi="Arial" w:cs="Arial"/>
          <w:sz w:val="24"/>
          <w:szCs w:val="24"/>
        </w:rPr>
        <w:t>1, morador da Rua Jaci, 15</w:t>
      </w:r>
      <w:r w:rsidR="00B26453">
        <w:rPr>
          <w:rFonts w:ascii="Arial" w:hAnsi="Arial" w:cs="Arial"/>
          <w:sz w:val="24"/>
          <w:szCs w:val="24"/>
        </w:rPr>
        <w:t>, Bairro Morumbi, cidade de Foz do Iguaçu – PR.</w:t>
      </w:r>
    </w:p>
    <w:p w:rsidR="00B26453" w:rsidRDefault="00864C0B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408FD" wp14:editId="1BB9B8B7">
                <wp:simplePos x="0" y="0"/>
                <wp:positionH relativeFrom="column">
                  <wp:posOffset>2097405</wp:posOffset>
                </wp:positionH>
                <wp:positionV relativeFrom="paragraph">
                  <wp:posOffset>552450</wp:posOffset>
                </wp:positionV>
                <wp:extent cx="1323975" cy="323850"/>
                <wp:effectExtent l="0" t="0" r="28575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CCD88" id="Retângulo 29" o:spid="_x0000_s1026" style="position:absolute;margin-left:165.15pt;margin-top:43.5pt;width:104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" fillcolor="#7e97ad [3204]" strokecolor="#394b5a [1604]" strokeweight="2pt"/>
            </w:pict>
          </mc:Fallback>
        </mc:AlternateContent>
      </w:r>
      <w:r w:rsidR="00B26453">
        <w:rPr>
          <w:noProof/>
          <w:lang w:eastAsia="ja-JP"/>
        </w:rPr>
        <w:drawing>
          <wp:inline distT="0" distB="0" distL="0" distR="0">
            <wp:extent cx="5640705" cy="15582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53" w:rsidRDefault="00B26453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26453" w:rsidRDefault="00B26453" w:rsidP="00A64FD4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26453" w:rsidRPr="004142BE" w:rsidRDefault="00B26453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lastRenderedPageBreak/>
        <w:t xml:space="preserve">Em </w:t>
      </w:r>
      <w:r>
        <w:rPr>
          <w:rFonts w:ascii="Arial" w:hAnsi="Arial" w:cs="Arial"/>
          <w:b/>
          <w:sz w:val="24"/>
          <w:szCs w:val="24"/>
        </w:rPr>
        <w:t>02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 xml:space="preserve">Abril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B26453" w:rsidRPr="009814FB" w:rsidRDefault="00B26453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foi apreendido:</w:t>
      </w:r>
    </w:p>
    <w:p w:rsidR="00B26453" w:rsidRDefault="00B26453" w:rsidP="00B26453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 xml:space="preserve"> (um) </w:t>
      </w:r>
      <w:r>
        <w:rPr>
          <w:rFonts w:ascii="Arial" w:hAnsi="Arial" w:cs="Arial"/>
          <w:b/>
          <w:sz w:val="24"/>
          <w:szCs w:val="24"/>
        </w:rPr>
        <w:t>veículo</w:t>
      </w:r>
      <w:r>
        <w:rPr>
          <w:rFonts w:ascii="Arial" w:hAnsi="Arial" w:cs="Arial"/>
          <w:sz w:val="24"/>
          <w:szCs w:val="24"/>
        </w:rPr>
        <w:t xml:space="preserve"> </w:t>
      </w:r>
      <w:r w:rsidR="000E2354">
        <w:rPr>
          <w:rFonts w:ascii="Arial" w:hAnsi="Arial" w:cs="Arial"/>
          <w:sz w:val="24"/>
          <w:szCs w:val="24"/>
        </w:rPr>
        <w:t>VW/Saveiro</w:t>
      </w:r>
      <w:r>
        <w:rPr>
          <w:rFonts w:ascii="Arial" w:hAnsi="Arial" w:cs="Arial"/>
          <w:sz w:val="24"/>
          <w:szCs w:val="24"/>
        </w:rPr>
        <w:t xml:space="preserve">, placas </w:t>
      </w:r>
      <w:r w:rsidR="00864C0B">
        <w:rPr>
          <w:rFonts w:ascii="Arial" w:hAnsi="Arial" w:cs="Arial"/>
          <w:sz w:val="24"/>
          <w:szCs w:val="24"/>
        </w:rPr>
        <w:t>GQQ</w:t>
      </w:r>
      <w:r w:rsidR="000E2354">
        <w:rPr>
          <w:rFonts w:ascii="Arial" w:hAnsi="Arial" w:cs="Arial"/>
          <w:sz w:val="24"/>
          <w:szCs w:val="24"/>
        </w:rPr>
        <w:t>-6861</w:t>
      </w:r>
      <w:r>
        <w:rPr>
          <w:rFonts w:ascii="Arial" w:hAnsi="Arial" w:cs="Arial"/>
          <w:sz w:val="24"/>
          <w:szCs w:val="24"/>
        </w:rPr>
        <w:t xml:space="preserve">, carregado com aproximadamente </w:t>
      </w:r>
      <w:r w:rsidR="000E2354">
        <w:rPr>
          <w:rFonts w:ascii="Arial" w:hAnsi="Arial" w:cs="Arial"/>
          <w:b/>
          <w:sz w:val="24"/>
          <w:szCs w:val="24"/>
        </w:rPr>
        <w:t>18</w:t>
      </w:r>
      <w:r w:rsidRPr="009931C2">
        <w:rPr>
          <w:rFonts w:ascii="Arial" w:hAnsi="Arial" w:cs="Arial"/>
          <w:b/>
          <w:sz w:val="24"/>
          <w:szCs w:val="24"/>
        </w:rPr>
        <w:t xml:space="preserve"> </w:t>
      </w:r>
      <w:r w:rsidRPr="009931C2">
        <w:rPr>
          <w:rFonts w:ascii="Arial" w:hAnsi="Arial" w:cs="Arial"/>
          <w:sz w:val="24"/>
          <w:szCs w:val="24"/>
        </w:rPr>
        <w:t>(</w:t>
      </w:r>
      <w:r w:rsidR="000E2354">
        <w:rPr>
          <w:rFonts w:ascii="Arial" w:hAnsi="Arial" w:cs="Arial"/>
          <w:sz w:val="24"/>
          <w:szCs w:val="24"/>
        </w:rPr>
        <w:t>dezoito)</w:t>
      </w:r>
      <w:r>
        <w:rPr>
          <w:rFonts w:ascii="Arial" w:hAnsi="Arial" w:cs="Arial"/>
          <w:sz w:val="24"/>
          <w:szCs w:val="24"/>
        </w:rPr>
        <w:t xml:space="preserve"> caixas de cigarros;</w:t>
      </w:r>
    </w:p>
    <w:p w:rsidR="00B26453" w:rsidRDefault="00B26453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referida apreensão ocorreu </w:t>
      </w:r>
      <w:r w:rsidR="000E2354">
        <w:rPr>
          <w:rFonts w:ascii="Arial" w:hAnsi="Arial" w:cs="Arial"/>
          <w:sz w:val="24"/>
          <w:szCs w:val="24"/>
        </w:rPr>
        <w:t>na rodovia BR – 277, posto da PRF, cidade de Santa Terezinha de Itaipu</w:t>
      </w:r>
      <w:r>
        <w:rPr>
          <w:rFonts w:ascii="Arial" w:hAnsi="Arial" w:cs="Arial"/>
          <w:sz w:val="24"/>
          <w:szCs w:val="24"/>
        </w:rPr>
        <w:t xml:space="preserve"> – PR.</w:t>
      </w:r>
    </w:p>
    <w:p w:rsidR="000E2354" w:rsidRDefault="00B26453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mercadorias estavam em poder de:</w:t>
      </w:r>
    </w:p>
    <w:p w:rsidR="000E2354" w:rsidRDefault="00864C0B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WANDERLEI </w:t>
      </w:r>
      <w:r w:rsidR="000E2354" w:rsidRPr="000E2354">
        <w:rPr>
          <w:rFonts w:ascii="Arial" w:hAnsi="Arial" w:cs="Arial"/>
          <w:b/>
          <w:sz w:val="24"/>
          <w:szCs w:val="24"/>
        </w:rPr>
        <w:t>SE</w:t>
      </w:r>
      <w:r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, nascido aos 07/12/1911, portador do CPF 544.444</w:t>
      </w:r>
      <w:r w:rsidR="000E2354">
        <w:rPr>
          <w:rFonts w:ascii="Arial" w:hAnsi="Arial" w:cs="Arial"/>
          <w:sz w:val="24"/>
          <w:szCs w:val="24"/>
        </w:rPr>
        <w:t>.439-53, filho de Eugenia Cini</w:t>
      </w:r>
      <w:r>
        <w:rPr>
          <w:rFonts w:ascii="Arial" w:hAnsi="Arial" w:cs="Arial"/>
          <w:sz w:val="24"/>
          <w:szCs w:val="24"/>
        </w:rPr>
        <w:t>ra, morador da Travessa Antonio</w:t>
      </w:r>
      <w:r w:rsidR="000E235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3</w:t>
      </w:r>
      <w:r w:rsidR="000E2354">
        <w:rPr>
          <w:rFonts w:ascii="Arial" w:hAnsi="Arial" w:cs="Arial"/>
          <w:sz w:val="24"/>
          <w:szCs w:val="24"/>
        </w:rPr>
        <w:t>98, cidade de Irati – PR.</w:t>
      </w:r>
    </w:p>
    <w:p w:rsidR="000E2354" w:rsidRDefault="00864C0B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4BAEF" wp14:editId="2A541BFF">
                <wp:simplePos x="0" y="0"/>
                <wp:positionH relativeFrom="column">
                  <wp:posOffset>2078355</wp:posOffset>
                </wp:positionH>
                <wp:positionV relativeFrom="paragraph">
                  <wp:posOffset>384175</wp:posOffset>
                </wp:positionV>
                <wp:extent cx="1323975" cy="323850"/>
                <wp:effectExtent l="0" t="0" r="28575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01C86" id="Retângulo 31" o:spid="_x0000_s1026" style="position:absolute;margin-left:163.65pt;margin-top:30.25pt;width:104.2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" fillcolor="#7e97ad [3204]" strokecolor="#394b5a [1604]" strokeweight="2pt"/>
            </w:pict>
          </mc:Fallback>
        </mc:AlternateContent>
      </w:r>
      <w:r w:rsidR="000E2354">
        <w:rPr>
          <w:noProof/>
          <w:lang w:eastAsia="ja-JP"/>
        </w:rPr>
        <w:drawing>
          <wp:inline distT="0" distB="0" distL="0" distR="0">
            <wp:extent cx="5640705" cy="15855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53" w:rsidRDefault="00B26453" w:rsidP="00B2645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6148D" w:rsidRPr="00BA0B15" w:rsidRDefault="00F661A1" w:rsidP="00533BF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35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F661A1">
        <w:rPr>
          <w:rFonts w:ascii="Arial" w:hAnsi="Arial" w:cs="Arial"/>
          <w:b/>
          <w:color w:val="auto"/>
          <w:sz w:val="24"/>
          <w:szCs w:val="24"/>
        </w:rPr>
        <w:t>1.</w:t>
      </w:r>
      <w:r w:rsidR="00EB795F">
        <w:rPr>
          <w:rFonts w:ascii="Arial" w:hAnsi="Arial" w:cs="Arial"/>
          <w:b/>
          <w:color w:val="auto"/>
          <w:sz w:val="24"/>
          <w:szCs w:val="24"/>
        </w:rPr>
        <w:t>952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6E40D3" w:rsidRPr="006E40D3">
        <w:rPr>
          <w:rFonts w:ascii="Arial" w:hAnsi="Arial" w:cs="Arial"/>
          <w:color w:val="auto"/>
          <w:sz w:val="24"/>
          <w:szCs w:val="24"/>
        </w:rPr>
        <w:t>c</w:t>
      </w:r>
      <w:r w:rsidR="0076148D" w:rsidRPr="006E40D3">
        <w:rPr>
          <w:rFonts w:ascii="Arial" w:hAnsi="Arial" w:cs="Arial"/>
          <w:color w:val="auto"/>
          <w:sz w:val="24"/>
          <w:szCs w:val="24"/>
        </w:rPr>
        <w:t xml:space="preserve">aixas de cigarros </w:t>
      </w:r>
      <w:r w:rsidR="00533BF6">
        <w:rPr>
          <w:rFonts w:ascii="Arial" w:hAnsi="Arial" w:cs="Arial"/>
          <w:color w:val="auto"/>
          <w:sz w:val="24"/>
          <w:szCs w:val="24"/>
        </w:rPr>
        <w:tab/>
      </w:r>
    </w:p>
    <w:p w:rsidR="009F2F83" w:rsidRDefault="00EB795F" w:rsidP="00A047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682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EB795F">
        <w:rPr>
          <w:rFonts w:ascii="Arial" w:hAnsi="Arial" w:cs="Arial"/>
          <w:b/>
          <w:color w:val="000000"/>
          <w:sz w:val="24"/>
          <w:szCs w:val="24"/>
        </w:rPr>
        <w:t>49</w:t>
      </w:r>
      <w:r w:rsidR="004471BC">
        <w:rPr>
          <w:rFonts w:ascii="Arial" w:hAnsi="Arial" w:cs="Arial"/>
          <w:color w:val="000000"/>
          <w:sz w:val="24"/>
          <w:szCs w:val="24"/>
        </w:rPr>
        <w:t xml:space="preserve"> </w:t>
      </w:r>
      <w:r w:rsidR="0025259B">
        <w:rPr>
          <w:rFonts w:ascii="Arial" w:hAnsi="Arial" w:cs="Arial"/>
          <w:color w:val="000000"/>
          <w:sz w:val="24"/>
          <w:szCs w:val="24"/>
        </w:rPr>
        <w:t>veículos</w:t>
      </w:r>
      <w:r w:rsidR="009F2F83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6148D" w:rsidRDefault="009F2F83" w:rsidP="00A047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682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2F83">
        <w:rPr>
          <w:rFonts w:ascii="Arial" w:hAnsi="Arial" w:cs="Arial"/>
          <w:b/>
          <w:color w:val="000000"/>
          <w:sz w:val="24"/>
          <w:szCs w:val="24"/>
        </w:rPr>
        <w:t>01</w:t>
      </w:r>
      <w:r>
        <w:rPr>
          <w:rFonts w:ascii="Arial" w:hAnsi="Arial" w:cs="Arial"/>
          <w:color w:val="000000"/>
          <w:sz w:val="24"/>
          <w:szCs w:val="24"/>
        </w:rPr>
        <w:t xml:space="preserve"> caminhão</w:t>
      </w:r>
      <w:r w:rsidR="00A04760">
        <w:rPr>
          <w:rFonts w:ascii="Arial" w:hAnsi="Arial" w:cs="Arial"/>
          <w:color w:val="000000"/>
          <w:sz w:val="24"/>
          <w:szCs w:val="24"/>
        </w:rPr>
        <w:tab/>
      </w:r>
    </w:p>
    <w:p w:rsidR="0076148D" w:rsidRDefault="009F2F83" w:rsidP="0076148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2F83">
        <w:rPr>
          <w:rFonts w:ascii="Arial" w:hAnsi="Arial" w:cs="Arial"/>
          <w:b/>
          <w:color w:val="000000"/>
          <w:sz w:val="24"/>
          <w:szCs w:val="24"/>
        </w:rPr>
        <w:t>02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4012C4">
        <w:rPr>
          <w:rFonts w:ascii="Arial" w:hAnsi="Arial" w:cs="Arial"/>
          <w:color w:val="000000"/>
          <w:sz w:val="24"/>
          <w:szCs w:val="24"/>
        </w:rPr>
        <w:t>depósitos</w:t>
      </w:r>
      <w:r w:rsidR="0076148D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CA2CF6" w:rsidRDefault="009F2F83" w:rsidP="0076148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2F83">
        <w:rPr>
          <w:rFonts w:ascii="Arial" w:hAnsi="Arial" w:cs="Arial"/>
          <w:b/>
          <w:color w:val="000000"/>
          <w:sz w:val="24"/>
          <w:szCs w:val="24"/>
        </w:rPr>
        <w:t>0</w:t>
      </w:r>
      <w:r w:rsidR="00EB795F">
        <w:rPr>
          <w:rFonts w:ascii="Arial" w:hAnsi="Arial" w:cs="Arial"/>
          <w:b/>
          <w:color w:val="000000"/>
          <w:sz w:val="24"/>
          <w:szCs w:val="24"/>
        </w:rPr>
        <w:t>7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A2CF6">
        <w:rPr>
          <w:rFonts w:ascii="Arial" w:hAnsi="Arial" w:cs="Arial"/>
          <w:color w:val="000000"/>
          <w:sz w:val="24"/>
          <w:szCs w:val="24"/>
        </w:rPr>
        <w:t>barco</w:t>
      </w:r>
      <w:r w:rsidR="00C85B2A">
        <w:rPr>
          <w:rFonts w:ascii="Arial" w:hAnsi="Arial" w:cs="Arial"/>
          <w:color w:val="000000"/>
          <w:sz w:val="24"/>
          <w:szCs w:val="24"/>
        </w:rPr>
        <w:t>s</w:t>
      </w:r>
    </w:p>
    <w:p w:rsidR="006C21FC" w:rsidRPr="007947F7" w:rsidRDefault="009F2F83" w:rsidP="007947F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2F83">
        <w:rPr>
          <w:rFonts w:ascii="Arial" w:hAnsi="Arial" w:cs="Arial"/>
          <w:b/>
          <w:color w:val="000000"/>
          <w:sz w:val="24"/>
          <w:szCs w:val="24"/>
        </w:rPr>
        <w:t>2</w:t>
      </w:r>
      <w:r w:rsidR="00EB795F">
        <w:rPr>
          <w:rFonts w:ascii="Arial" w:hAnsi="Arial" w:cs="Arial"/>
          <w:b/>
          <w:color w:val="000000"/>
          <w:sz w:val="24"/>
          <w:szCs w:val="24"/>
        </w:rPr>
        <w:t>4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924D99">
        <w:rPr>
          <w:rFonts w:ascii="Arial" w:hAnsi="Arial" w:cs="Arial"/>
          <w:color w:val="000000"/>
          <w:sz w:val="24"/>
          <w:szCs w:val="24"/>
        </w:rPr>
        <w:t>preso</w:t>
      </w:r>
      <w:r w:rsidR="003869CD">
        <w:rPr>
          <w:rFonts w:ascii="Arial" w:hAnsi="Arial" w:cs="Arial"/>
          <w:color w:val="000000"/>
          <w:sz w:val="24"/>
          <w:szCs w:val="24"/>
        </w:rPr>
        <w:t>s</w:t>
      </w:r>
    </w:p>
    <w:p w:rsidR="00A5426A" w:rsidRDefault="00A5426A" w:rsidP="00A749B3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Cascavel - PR</w:t>
      </w:r>
    </w:p>
    <w:p w:rsidR="00216E41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16E41" w:rsidRPr="004142BE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>
        <w:rPr>
          <w:rFonts w:ascii="Arial" w:hAnsi="Arial" w:cs="Arial"/>
          <w:b/>
          <w:sz w:val="24"/>
          <w:szCs w:val="24"/>
        </w:rPr>
        <w:t>01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 xml:space="preserve">Abril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216E41" w:rsidRPr="00CF3AB4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Auto de Apresentação e Apreensão</w:t>
      </w:r>
    </w:p>
    <w:p w:rsidR="00216E41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3017C0">
        <w:rPr>
          <w:rFonts w:ascii="Arial" w:hAnsi="Arial" w:cs="Arial"/>
          <w:b/>
          <w:color w:val="auto"/>
          <w:sz w:val="24"/>
          <w:szCs w:val="24"/>
        </w:rPr>
        <w:t xml:space="preserve">IPL nº </w:t>
      </w:r>
      <w:r>
        <w:rPr>
          <w:rFonts w:ascii="Arial" w:hAnsi="Arial" w:cs="Arial"/>
          <w:b/>
          <w:color w:val="auto"/>
          <w:sz w:val="24"/>
          <w:szCs w:val="24"/>
        </w:rPr>
        <w:t xml:space="preserve">0133/2014-4 </w:t>
      </w:r>
      <w:r w:rsidRPr="003017C0">
        <w:rPr>
          <w:rFonts w:ascii="Arial" w:hAnsi="Arial" w:cs="Arial"/>
          <w:b/>
          <w:color w:val="auto"/>
          <w:sz w:val="24"/>
          <w:szCs w:val="24"/>
        </w:rPr>
        <w:t>– DPF/CAC/PR</w:t>
      </w:r>
    </w:p>
    <w:p w:rsidR="00216E41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</w:t>
      </w:r>
      <w:r w:rsidR="00C85A82">
        <w:rPr>
          <w:rFonts w:ascii="Arial" w:hAnsi="Arial" w:cs="Arial"/>
          <w:color w:val="auto"/>
          <w:sz w:val="24"/>
          <w:szCs w:val="24"/>
        </w:rPr>
        <w:t>ram</w:t>
      </w:r>
      <w:r>
        <w:rPr>
          <w:rFonts w:ascii="Arial" w:hAnsi="Arial" w:cs="Arial"/>
          <w:color w:val="auto"/>
          <w:sz w:val="24"/>
          <w:szCs w:val="24"/>
        </w:rPr>
        <w:t xml:space="preserve"> apreendido</w:t>
      </w:r>
      <w:r w:rsidR="00C85A82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:</w:t>
      </w:r>
    </w:p>
    <w:p w:rsidR="00216E41" w:rsidRDefault="00216E41" w:rsidP="00216E41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35F6">
        <w:rPr>
          <w:rFonts w:ascii="Arial" w:hAnsi="Arial" w:cs="Arial"/>
          <w:b/>
          <w:sz w:val="24"/>
          <w:szCs w:val="24"/>
        </w:rPr>
        <w:t xml:space="preserve">01 </w:t>
      </w:r>
      <w:r w:rsidRPr="00216E41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um) </w:t>
      </w:r>
      <w:r>
        <w:rPr>
          <w:rFonts w:ascii="Arial" w:hAnsi="Arial" w:cs="Arial"/>
          <w:b/>
          <w:sz w:val="24"/>
          <w:szCs w:val="24"/>
        </w:rPr>
        <w:t>veículo</w:t>
      </w:r>
      <w:r w:rsidRPr="002C35F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Fi</w:t>
      </w:r>
      <w:r w:rsidR="009D107F">
        <w:rPr>
          <w:rFonts w:ascii="Arial" w:hAnsi="Arial" w:cs="Arial"/>
          <w:sz w:val="24"/>
          <w:szCs w:val="24"/>
        </w:rPr>
        <w:t>at/Stilo, cor dourada, placas HHH</w:t>
      </w:r>
      <w:r>
        <w:rPr>
          <w:rFonts w:ascii="Arial" w:hAnsi="Arial" w:cs="Arial"/>
          <w:sz w:val="24"/>
          <w:szCs w:val="24"/>
        </w:rPr>
        <w:t>-2259;</w:t>
      </w:r>
    </w:p>
    <w:p w:rsidR="00216E41" w:rsidRDefault="00216E41" w:rsidP="00216E41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01 </w:t>
      </w:r>
      <w:r>
        <w:rPr>
          <w:rFonts w:ascii="Arial" w:hAnsi="Arial" w:cs="Arial"/>
          <w:sz w:val="24"/>
          <w:szCs w:val="24"/>
        </w:rPr>
        <w:t xml:space="preserve">(um) </w:t>
      </w:r>
      <w:r w:rsidRPr="00CA33A4">
        <w:rPr>
          <w:rFonts w:ascii="Arial" w:hAnsi="Arial" w:cs="Arial"/>
          <w:b/>
          <w:sz w:val="24"/>
          <w:szCs w:val="24"/>
        </w:rPr>
        <w:t>veículo</w:t>
      </w:r>
      <w:r>
        <w:rPr>
          <w:rFonts w:ascii="Arial" w:hAnsi="Arial" w:cs="Arial"/>
          <w:sz w:val="24"/>
          <w:szCs w:val="24"/>
        </w:rPr>
        <w:t xml:space="preserve"> </w:t>
      </w:r>
      <w:r w:rsidR="009D107F">
        <w:rPr>
          <w:rFonts w:ascii="Arial" w:hAnsi="Arial" w:cs="Arial"/>
          <w:sz w:val="24"/>
          <w:szCs w:val="24"/>
        </w:rPr>
        <w:t>GM/Astra, cor preta, placas DDD-</w:t>
      </w:r>
      <w:r>
        <w:rPr>
          <w:rFonts w:ascii="Arial" w:hAnsi="Arial" w:cs="Arial"/>
          <w:sz w:val="24"/>
          <w:szCs w:val="24"/>
        </w:rPr>
        <w:t>3060;</w:t>
      </w:r>
    </w:p>
    <w:p w:rsidR="00216E41" w:rsidRPr="002C6F7B" w:rsidRDefault="00216E41" w:rsidP="00216E41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Aproximadamente </w:t>
      </w:r>
      <w:r w:rsidRPr="00216E41">
        <w:rPr>
          <w:rFonts w:ascii="Arial" w:hAnsi="Arial" w:cs="Arial"/>
          <w:b/>
          <w:sz w:val="24"/>
          <w:szCs w:val="24"/>
        </w:rPr>
        <w:t>60</w:t>
      </w:r>
      <w:r w:rsidRPr="002C6F7B">
        <w:rPr>
          <w:rFonts w:ascii="Arial" w:hAnsi="Arial" w:cs="Arial"/>
          <w:b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sessenta)</w:t>
      </w:r>
      <w:r w:rsidRPr="002C6F7B">
        <w:rPr>
          <w:rFonts w:ascii="Arial" w:hAnsi="Arial" w:cs="Arial"/>
          <w:sz w:val="24"/>
          <w:szCs w:val="24"/>
        </w:rPr>
        <w:t xml:space="preserve"> caixas de cigarros</w:t>
      </w:r>
      <w:r w:rsidR="00CA33A4">
        <w:rPr>
          <w:rFonts w:ascii="Arial" w:hAnsi="Arial" w:cs="Arial"/>
          <w:sz w:val="24"/>
          <w:szCs w:val="24"/>
        </w:rPr>
        <w:t xml:space="preserve"> divididas nos veículos acima citados</w:t>
      </w:r>
      <w:r w:rsidRPr="002C6F7B">
        <w:rPr>
          <w:rFonts w:ascii="Arial" w:hAnsi="Arial" w:cs="Arial"/>
          <w:sz w:val="24"/>
          <w:szCs w:val="24"/>
        </w:rPr>
        <w:t>;</w:t>
      </w:r>
    </w:p>
    <w:p w:rsidR="00216E41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referida apreensão ocorreu em propriedade na Linha Alto Pinhal, zona rural de Enéas Marques – PR. </w:t>
      </w:r>
    </w:p>
    <w:p w:rsidR="00216E41" w:rsidRDefault="00216E41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mercadorias estavam em poder de:</w:t>
      </w:r>
    </w:p>
    <w:p w:rsidR="00216E41" w:rsidRDefault="009D107F" w:rsidP="00216E41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VALDOMIRO SILVA</w:t>
      </w:r>
      <w:r w:rsidR="00216E41">
        <w:rPr>
          <w:rFonts w:ascii="Arial" w:hAnsi="Arial" w:cs="Arial"/>
          <w:sz w:val="24"/>
          <w:szCs w:val="24"/>
        </w:rPr>
        <w:t>, sexo masculino, brasileiro, filho de Alc</w:t>
      </w:r>
      <w:r>
        <w:rPr>
          <w:rFonts w:ascii="Arial" w:hAnsi="Arial" w:cs="Arial"/>
          <w:sz w:val="24"/>
          <w:szCs w:val="24"/>
        </w:rPr>
        <w:t>elino Silva e Ana Rosa</w:t>
      </w:r>
      <w:r w:rsidR="00216E41">
        <w:rPr>
          <w:rFonts w:ascii="Arial" w:hAnsi="Arial" w:cs="Arial"/>
          <w:sz w:val="24"/>
          <w:szCs w:val="24"/>
        </w:rPr>
        <w:t xml:space="preserve">, nascido aos 04/09/1967 em </w:t>
      </w:r>
      <w:r>
        <w:rPr>
          <w:rFonts w:ascii="Arial" w:hAnsi="Arial" w:cs="Arial"/>
          <w:sz w:val="24"/>
          <w:szCs w:val="24"/>
        </w:rPr>
        <w:t>Ampere/PR, portador do CPF 444.444</w:t>
      </w:r>
      <w:r w:rsidR="00216E41">
        <w:rPr>
          <w:rFonts w:ascii="Arial" w:hAnsi="Arial" w:cs="Arial"/>
          <w:sz w:val="24"/>
          <w:szCs w:val="24"/>
        </w:rPr>
        <w:t>.619-20, residente na Linha Alto Pinhal, zona rura</w:t>
      </w:r>
      <w:r>
        <w:rPr>
          <w:rFonts w:ascii="Arial" w:hAnsi="Arial" w:cs="Arial"/>
          <w:sz w:val="24"/>
          <w:szCs w:val="24"/>
        </w:rPr>
        <w:t>l, Enéas Marques/PR, celular (44</w:t>
      </w:r>
      <w:r w:rsidR="00216E41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4444</w:t>
      </w:r>
      <w:r w:rsidR="00216E41">
        <w:rPr>
          <w:rFonts w:ascii="Arial" w:hAnsi="Arial" w:cs="Arial"/>
          <w:sz w:val="24"/>
          <w:szCs w:val="24"/>
        </w:rPr>
        <w:t>-8510.</w:t>
      </w:r>
    </w:p>
    <w:p w:rsidR="00216E41" w:rsidRDefault="00216E41" w:rsidP="009556D9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813DC" w:rsidRPr="004142BE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 w:rsidR="00DD132B">
        <w:rPr>
          <w:rFonts w:ascii="Arial" w:hAnsi="Arial" w:cs="Arial"/>
          <w:b/>
          <w:sz w:val="24"/>
          <w:szCs w:val="24"/>
        </w:rPr>
        <w:t>0</w:t>
      </w:r>
      <w:r w:rsidR="00500AEC">
        <w:rPr>
          <w:rFonts w:ascii="Arial" w:hAnsi="Arial" w:cs="Arial"/>
          <w:b/>
          <w:sz w:val="24"/>
          <w:szCs w:val="24"/>
        </w:rPr>
        <w:t>2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 w:rsidR="00500AEC">
        <w:rPr>
          <w:rFonts w:ascii="Arial" w:hAnsi="Arial" w:cs="Arial"/>
          <w:b/>
          <w:sz w:val="24"/>
          <w:szCs w:val="24"/>
        </w:rPr>
        <w:t>Abril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E813DC" w:rsidRPr="00CF3AB4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Auto de Apresentação e Apreensão</w:t>
      </w:r>
    </w:p>
    <w:p w:rsidR="00E813DC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3017C0">
        <w:rPr>
          <w:rFonts w:ascii="Arial" w:hAnsi="Arial" w:cs="Arial"/>
          <w:b/>
          <w:color w:val="auto"/>
          <w:sz w:val="24"/>
          <w:szCs w:val="24"/>
        </w:rPr>
        <w:t xml:space="preserve">IPL </w:t>
      </w:r>
      <w:r w:rsidR="00500AEC" w:rsidRPr="003017C0">
        <w:rPr>
          <w:rFonts w:ascii="Arial" w:hAnsi="Arial" w:cs="Arial"/>
          <w:b/>
          <w:color w:val="auto"/>
          <w:sz w:val="24"/>
          <w:szCs w:val="24"/>
        </w:rPr>
        <w:t xml:space="preserve">nº </w:t>
      </w:r>
      <w:r w:rsidR="00500AEC">
        <w:rPr>
          <w:rFonts w:ascii="Arial" w:hAnsi="Arial" w:cs="Arial"/>
          <w:b/>
          <w:color w:val="auto"/>
          <w:sz w:val="24"/>
          <w:szCs w:val="24"/>
        </w:rPr>
        <w:t xml:space="preserve">0136/2014-4 </w:t>
      </w:r>
      <w:r w:rsidRPr="003017C0">
        <w:rPr>
          <w:rFonts w:ascii="Arial" w:hAnsi="Arial" w:cs="Arial"/>
          <w:b/>
          <w:color w:val="auto"/>
          <w:sz w:val="24"/>
          <w:szCs w:val="24"/>
        </w:rPr>
        <w:t>– DPF/CAC/PR</w:t>
      </w:r>
    </w:p>
    <w:p w:rsidR="00E813DC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</w:t>
      </w:r>
      <w:r w:rsidR="00500AEC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 xml:space="preserve"> apreendido:</w:t>
      </w:r>
    </w:p>
    <w:p w:rsidR="00E813DC" w:rsidRPr="002C6F7B" w:rsidRDefault="00E813DC" w:rsidP="002C6F7B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35F6">
        <w:rPr>
          <w:rFonts w:ascii="Arial" w:hAnsi="Arial" w:cs="Arial"/>
          <w:b/>
          <w:sz w:val="24"/>
          <w:szCs w:val="24"/>
        </w:rPr>
        <w:t>01 (</w:t>
      </w:r>
      <w:r>
        <w:rPr>
          <w:rFonts w:ascii="Arial" w:hAnsi="Arial" w:cs="Arial"/>
          <w:sz w:val="24"/>
          <w:szCs w:val="24"/>
        </w:rPr>
        <w:t xml:space="preserve">um) </w:t>
      </w:r>
      <w:r>
        <w:rPr>
          <w:rFonts w:ascii="Arial" w:hAnsi="Arial" w:cs="Arial"/>
          <w:b/>
          <w:sz w:val="24"/>
          <w:szCs w:val="24"/>
        </w:rPr>
        <w:t>veículo</w:t>
      </w:r>
      <w:r w:rsidRPr="002C35F6">
        <w:rPr>
          <w:rFonts w:ascii="Arial" w:hAnsi="Arial" w:cs="Arial"/>
          <w:b/>
          <w:sz w:val="24"/>
          <w:szCs w:val="24"/>
        </w:rPr>
        <w:t xml:space="preserve"> </w:t>
      </w:r>
      <w:r w:rsidR="00500AEC">
        <w:rPr>
          <w:rFonts w:ascii="Arial" w:hAnsi="Arial" w:cs="Arial"/>
          <w:sz w:val="24"/>
          <w:szCs w:val="24"/>
        </w:rPr>
        <w:t>caminhonete Fiat/Strada</w:t>
      </w:r>
      <w:r w:rsidR="00302740">
        <w:rPr>
          <w:rFonts w:ascii="Arial" w:hAnsi="Arial" w:cs="Arial"/>
          <w:sz w:val="24"/>
          <w:szCs w:val="24"/>
        </w:rPr>
        <w:t>, cor pr</w:t>
      </w:r>
      <w:r w:rsidR="00500AEC">
        <w:rPr>
          <w:rFonts w:ascii="Arial" w:hAnsi="Arial" w:cs="Arial"/>
          <w:sz w:val="24"/>
          <w:szCs w:val="24"/>
        </w:rPr>
        <w:t>a</w:t>
      </w:r>
      <w:r w:rsidR="00302740">
        <w:rPr>
          <w:rFonts w:ascii="Arial" w:hAnsi="Arial" w:cs="Arial"/>
          <w:sz w:val="24"/>
          <w:szCs w:val="24"/>
        </w:rPr>
        <w:t>ta</w:t>
      </w:r>
      <w:r w:rsidR="00DD132B">
        <w:rPr>
          <w:rFonts w:ascii="Arial" w:hAnsi="Arial" w:cs="Arial"/>
          <w:sz w:val="24"/>
          <w:szCs w:val="24"/>
        </w:rPr>
        <w:t>, placas</w:t>
      </w:r>
      <w:r w:rsidR="00500AEC">
        <w:rPr>
          <w:rFonts w:ascii="Arial" w:hAnsi="Arial" w:cs="Arial"/>
          <w:sz w:val="24"/>
          <w:szCs w:val="24"/>
        </w:rPr>
        <w:t xml:space="preserve"> </w:t>
      </w:r>
      <w:r w:rsidR="009D107F">
        <w:rPr>
          <w:rFonts w:ascii="Arial" w:hAnsi="Arial" w:cs="Arial"/>
          <w:sz w:val="24"/>
          <w:szCs w:val="24"/>
        </w:rPr>
        <w:t>NNN</w:t>
      </w:r>
      <w:r w:rsidR="0033005F">
        <w:rPr>
          <w:rFonts w:ascii="Arial" w:hAnsi="Arial" w:cs="Arial"/>
          <w:sz w:val="24"/>
          <w:szCs w:val="24"/>
        </w:rPr>
        <w:t>-</w:t>
      </w:r>
      <w:r w:rsidR="009D107F">
        <w:rPr>
          <w:rFonts w:ascii="Arial" w:hAnsi="Arial" w:cs="Arial"/>
          <w:sz w:val="24"/>
          <w:szCs w:val="24"/>
        </w:rPr>
        <w:t>50</w:t>
      </w:r>
      <w:r w:rsidR="009D1B7B">
        <w:rPr>
          <w:rFonts w:ascii="Arial" w:hAnsi="Arial" w:cs="Arial"/>
          <w:sz w:val="24"/>
          <w:szCs w:val="24"/>
        </w:rPr>
        <w:t>03</w:t>
      </w:r>
      <w:r w:rsidR="009D1B7B" w:rsidRPr="002C6F7B">
        <w:rPr>
          <w:rFonts w:ascii="Arial" w:hAnsi="Arial" w:cs="Arial"/>
          <w:sz w:val="24"/>
          <w:szCs w:val="24"/>
        </w:rPr>
        <w:t>,</w:t>
      </w:r>
      <w:r w:rsidR="00DD132B" w:rsidRPr="002C6F7B">
        <w:rPr>
          <w:rFonts w:ascii="Arial" w:hAnsi="Arial" w:cs="Arial"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 xml:space="preserve">carregado com aproximadamente </w:t>
      </w:r>
      <w:r w:rsidR="0033005F">
        <w:rPr>
          <w:rFonts w:ascii="Arial" w:hAnsi="Arial" w:cs="Arial"/>
          <w:b/>
          <w:sz w:val="24"/>
          <w:szCs w:val="24"/>
        </w:rPr>
        <w:t>3</w:t>
      </w:r>
      <w:r w:rsidR="00302740" w:rsidRPr="002C6F7B">
        <w:rPr>
          <w:rFonts w:ascii="Arial" w:hAnsi="Arial" w:cs="Arial"/>
          <w:b/>
          <w:sz w:val="24"/>
          <w:szCs w:val="24"/>
        </w:rPr>
        <w:t>2</w:t>
      </w:r>
      <w:r w:rsidRPr="002C6F7B">
        <w:rPr>
          <w:rFonts w:ascii="Arial" w:hAnsi="Arial" w:cs="Arial"/>
          <w:b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>(</w:t>
      </w:r>
      <w:r w:rsidR="0033005F">
        <w:rPr>
          <w:rFonts w:ascii="Arial" w:hAnsi="Arial" w:cs="Arial"/>
          <w:sz w:val="24"/>
          <w:szCs w:val="24"/>
        </w:rPr>
        <w:t>trinta e duas)</w:t>
      </w:r>
      <w:r w:rsidRPr="002C6F7B">
        <w:rPr>
          <w:rFonts w:ascii="Arial" w:hAnsi="Arial" w:cs="Arial"/>
          <w:sz w:val="24"/>
          <w:szCs w:val="24"/>
        </w:rPr>
        <w:t xml:space="preserve"> caixas de cigarros;</w:t>
      </w:r>
    </w:p>
    <w:p w:rsidR="00E813DC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referida apreensão ocorreu </w:t>
      </w:r>
      <w:r w:rsidR="009D1B7B">
        <w:rPr>
          <w:rFonts w:ascii="Arial" w:hAnsi="Arial" w:cs="Arial"/>
          <w:sz w:val="24"/>
          <w:szCs w:val="24"/>
        </w:rPr>
        <w:t>no trevo de Santa Tereza/PR, na rodovia BR – 277, km 600, na cidade de Cascavel – PR.</w:t>
      </w:r>
      <w:r>
        <w:rPr>
          <w:rFonts w:ascii="Arial" w:hAnsi="Arial" w:cs="Arial"/>
          <w:sz w:val="24"/>
          <w:szCs w:val="24"/>
        </w:rPr>
        <w:t xml:space="preserve"> </w:t>
      </w:r>
    </w:p>
    <w:p w:rsidR="00E813DC" w:rsidRDefault="00E813DC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mercadorias estavam em poder de:</w:t>
      </w:r>
    </w:p>
    <w:p w:rsidR="004B1158" w:rsidRDefault="009D1B7B" w:rsidP="00E813DC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CARLOS ALEXANDRE </w:t>
      </w:r>
      <w:r w:rsidR="009D107F">
        <w:rPr>
          <w:rFonts w:ascii="Arial" w:hAnsi="Arial" w:cs="Arial"/>
          <w:b/>
          <w:sz w:val="24"/>
          <w:szCs w:val="24"/>
        </w:rPr>
        <w:t>SILVA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sexo masculino, brasileiro, filho de Carlos </w:t>
      </w:r>
      <w:r w:rsidR="009D107F">
        <w:rPr>
          <w:rFonts w:ascii="Arial" w:hAnsi="Arial" w:cs="Arial"/>
          <w:sz w:val="24"/>
          <w:szCs w:val="24"/>
        </w:rPr>
        <w:t>Silva e Neusa Silva</w:t>
      </w:r>
      <w:r>
        <w:rPr>
          <w:rFonts w:ascii="Arial" w:hAnsi="Arial" w:cs="Arial"/>
          <w:sz w:val="24"/>
          <w:szCs w:val="24"/>
        </w:rPr>
        <w:t>, nascido aos 15/12/1987</w:t>
      </w:r>
      <w:r w:rsidR="009D107F">
        <w:rPr>
          <w:rFonts w:ascii="Arial" w:hAnsi="Arial" w:cs="Arial"/>
          <w:sz w:val="24"/>
          <w:szCs w:val="24"/>
        </w:rPr>
        <w:t xml:space="preserve">, portador do CPF 333.333.298-80, residente na Av. Ramos, </w:t>
      </w:r>
      <w:r w:rsidR="000F143F">
        <w:rPr>
          <w:rFonts w:ascii="Arial" w:hAnsi="Arial" w:cs="Arial"/>
          <w:sz w:val="24"/>
          <w:szCs w:val="24"/>
        </w:rPr>
        <w:t>63, Bairro Passo dos Fortes, Chapecó/SC</w:t>
      </w:r>
      <w:r w:rsidR="00DF3D56">
        <w:rPr>
          <w:rFonts w:ascii="Arial" w:hAnsi="Arial" w:cs="Arial"/>
          <w:sz w:val="24"/>
          <w:szCs w:val="24"/>
        </w:rPr>
        <w:t>.</w:t>
      </w:r>
    </w:p>
    <w:p w:rsidR="000F143F" w:rsidRPr="004142BE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>
        <w:rPr>
          <w:rFonts w:ascii="Arial" w:hAnsi="Arial" w:cs="Arial"/>
          <w:b/>
          <w:sz w:val="24"/>
          <w:szCs w:val="24"/>
        </w:rPr>
        <w:t>09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 xml:space="preserve">Abril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0F143F" w:rsidRPr="00CF3AB4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Auto de Apresentação e Apreensão</w:t>
      </w:r>
    </w:p>
    <w:p w:rsidR="000F143F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3017C0">
        <w:rPr>
          <w:rFonts w:ascii="Arial" w:hAnsi="Arial" w:cs="Arial"/>
          <w:b/>
          <w:color w:val="auto"/>
          <w:sz w:val="24"/>
          <w:szCs w:val="24"/>
        </w:rPr>
        <w:t xml:space="preserve">IPL nº </w:t>
      </w:r>
      <w:r>
        <w:rPr>
          <w:rFonts w:ascii="Arial" w:hAnsi="Arial" w:cs="Arial"/>
          <w:b/>
          <w:color w:val="auto"/>
          <w:sz w:val="24"/>
          <w:szCs w:val="24"/>
        </w:rPr>
        <w:t xml:space="preserve">0142/2014-4 </w:t>
      </w:r>
      <w:r w:rsidRPr="003017C0">
        <w:rPr>
          <w:rFonts w:ascii="Arial" w:hAnsi="Arial" w:cs="Arial"/>
          <w:b/>
          <w:color w:val="auto"/>
          <w:sz w:val="24"/>
          <w:szCs w:val="24"/>
        </w:rPr>
        <w:t>– DPF/CAC/PR</w:t>
      </w:r>
    </w:p>
    <w:p w:rsidR="000F143F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foram apreendidos:</w:t>
      </w:r>
    </w:p>
    <w:p w:rsidR="000F143F" w:rsidRDefault="000F143F" w:rsidP="000F143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35F6">
        <w:rPr>
          <w:rFonts w:ascii="Arial" w:hAnsi="Arial" w:cs="Arial"/>
          <w:b/>
          <w:sz w:val="24"/>
          <w:szCs w:val="24"/>
        </w:rPr>
        <w:t>01 (</w:t>
      </w:r>
      <w:r>
        <w:rPr>
          <w:rFonts w:ascii="Arial" w:hAnsi="Arial" w:cs="Arial"/>
          <w:sz w:val="24"/>
          <w:szCs w:val="24"/>
        </w:rPr>
        <w:t xml:space="preserve">um) </w:t>
      </w:r>
      <w:r w:rsidR="00C51DBD">
        <w:rPr>
          <w:rFonts w:ascii="Arial" w:hAnsi="Arial" w:cs="Arial"/>
          <w:b/>
          <w:sz w:val="24"/>
          <w:szCs w:val="24"/>
        </w:rPr>
        <w:t>caminhão</w:t>
      </w:r>
      <w:r w:rsidRPr="002C35F6">
        <w:rPr>
          <w:rFonts w:ascii="Arial" w:hAnsi="Arial" w:cs="Arial"/>
          <w:b/>
          <w:sz w:val="24"/>
          <w:szCs w:val="24"/>
        </w:rPr>
        <w:t xml:space="preserve"> </w:t>
      </w:r>
      <w:r w:rsidR="009D107F">
        <w:rPr>
          <w:rFonts w:ascii="Arial" w:hAnsi="Arial" w:cs="Arial"/>
          <w:sz w:val="24"/>
          <w:szCs w:val="24"/>
        </w:rPr>
        <w:t>trator Scania G 420, placas LLL-6333</w:t>
      </w:r>
      <w:r w:rsidR="00C51DBD">
        <w:rPr>
          <w:rFonts w:ascii="Arial" w:hAnsi="Arial" w:cs="Arial"/>
          <w:sz w:val="24"/>
          <w:szCs w:val="24"/>
        </w:rPr>
        <w:t xml:space="preserve">, acoplados aos </w:t>
      </w:r>
      <w:r w:rsidR="009D107F">
        <w:rPr>
          <w:rFonts w:ascii="Arial" w:hAnsi="Arial" w:cs="Arial"/>
          <w:sz w:val="24"/>
          <w:szCs w:val="24"/>
        </w:rPr>
        <w:t>semirreboques de placas IQS-3333</w:t>
      </w:r>
      <w:r w:rsidR="00C51DBD">
        <w:rPr>
          <w:rFonts w:ascii="Arial" w:hAnsi="Arial" w:cs="Arial"/>
          <w:sz w:val="24"/>
          <w:szCs w:val="24"/>
        </w:rPr>
        <w:t xml:space="preserve"> e </w:t>
      </w:r>
      <w:r w:rsidR="009D107F">
        <w:rPr>
          <w:rFonts w:ascii="Arial" w:hAnsi="Arial" w:cs="Arial"/>
          <w:sz w:val="24"/>
          <w:szCs w:val="24"/>
        </w:rPr>
        <w:t>IQA-3333</w:t>
      </w:r>
      <w:r w:rsidRPr="002C6F7B">
        <w:rPr>
          <w:rFonts w:ascii="Arial" w:hAnsi="Arial" w:cs="Arial"/>
          <w:sz w:val="24"/>
          <w:szCs w:val="24"/>
        </w:rPr>
        <w:t xml:space="preserve">, carregado com aproximadamente </w:t>
      </w:r>
      <w:r w:rsidR="00C51DBD">
        <w:rPr>
          <w:rFonts w:ascii="Arial" w:hAnsi="Arial" w:cs="Arial"/>
          <w:b/>
          <w:sz w:val="24"/>
          <w:szCs w:val="24"/>
        </w:rPr>
        <w:t>700</w:t>
      </w:r>
      <w:r w:rsidRPr="002C6F7B">
        <w:rPr>
          <w:rFonts w:ascii="Arial" w:hAnsi="Arial" w:cs="Arial"/>
          <w:b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>(</w:t>
      </w:r>
      <w:r w:rsidR="00C51DBD">
        <w:rPr>
          <w:rFonts w:ascii="Arial" w:hAnsi="Arial" w:cs="Arial"/>
          <w:sz w:val="24"/>
          <w:szCs w:val="24"/>
        </w:rPr>
        <w:t xml:space="preserve">setecentas) </w:t>
      </w:r>
      <w:r w:rsidRPr="002C6F7B">
        <w:rPr>
          <w:rFonts w:ascii="Arial" w:hAnsi="Arial" w:cs="Arial"/>
          <w:sz w:val="24"/>
          <w:szCs w:val="24"/>
        </w:rPr>
        <w:t>caixas de cigarros;</w:t>
      </w:r>
    </w:p>
    <w:p w:rsidR="008663B3" w:rsidRDefault="008663B3" w:rsidP="000F143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02 (duas) Notas Fiscais;</w:t>
      </w:r>
    </w:p>
    <w:p w:rsidR="008663B3" w:rsidRDefault="008663B3" w:rsidP="000F143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02 aparelhos de celular;</w:t>
      </w:r>
    </w:p>
    <w:p w:rsidR="008663B3" w:rsidRPr="002C6F7B" w:rsidRDefault="008663B3" w:rsidP="000F143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R$ 1.007,00 (mil e sete reais) em efetivo;</w:t>
      </w:r>
    </w:p>
    <w:p w:rsidR="000F143F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referida apreensão ocorreu </w:t>
      </w:r>
      <w:r w:rsidR="006A6463">
        <w:rPr>
          <w:rFonts w:ascii="Arial" w:hAnsi="Arial" w:cs="Arial"/>
          <w:sz w:val="24"/>
          <w:szCs w:val="24"/>
        </w:rPr>
        <w:t xml:space="preserve">no </w:t>
      </w:r>
      <w:r w:rsidR="00C51DBD">
        <w:rPr>
          <w:rFonts w:ascii="Arial" w:hAnsi="Arial" w:cs="Arial"/>
          <w:sz w:val="24"/>
          <w:szCs w:val="24"/>
        </w:rPr>
        <w:t>posto da PRF, km 280 da rodovia BR – 163, na cidade de Quatro Pontes - PR</w:t>
      </w:r>
      <w:r>
        <w:rPr>
          <w:rFonts w:ascii="Arial" w:hAnsi="Arial" w:cs="Arial"/>
          <w:sz w:val="24"/>
          <w:szCs w:val="24"/>
        </w:rPr>
        <w:t xml:space="preserve">. </w:t>
      </w:r>
    </w:p>
    <w:p w:rsidR="000F143F" w:rsidRDefault="000F143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mercadorias estavam em poder de:</w:t>
      </w:r>
    </w:p>
    <w:p w:rsidR="00C51DBD" w:rsidRDefault="009D107F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CARLOS SILVA</w:t>
      </w:r>
      <w:r w:rsidR="00C51DBD">
        <w:rPr>
          <w:rFonts w:ascii="Arial" w:hAnsi="Arial" w:cs="Arial"/>
          <w:sz w:val="24"/>
          <w:szCs w:val="24"/>
        </w:rPr>
        <w:t xml:space="preserve">, sexo masculino, brasileiro, filho de Dorival </w:t>
      </w:r>
      <w:r>
        <w:rPr>
          <w:rFonts w:ascii="Arial" w:hAnsi="Arial" w:cs="Arial"/>
          <w:sz w:val="24"/>
          <w:szCs w:val="24"/>
        </w:rPr>
        <w:t xml:space="preserve">Silva e </w:t>
      </w:r>
      <w:r w:rsidR="00C51DBD">
        <w:rPr>
          <w:rFonts w:ascii="Arial" w:hAnsi="Arial" w:cs="Arial"/>
          <w:sz w:val="24"/>
          <w:szCs w:val="24"/>
        </w:rPr>
        <w:t xml:space="preserve">Maria </w:t>
      </w:r>
      <w:r>
        <w:rPr>
          <w:rFonts w:ascii="Arial" w:hAnsi="Arial" w:cs="Arial"/>
          <w:sz w:val="24"/>
          <w:szCs w:val="24"/>
        </w:rPr>
        <w:t>Silva, nascido aos 06/04/1922</w:t>
      </w:r>
      <w:r w:rsidR="00C51DBD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>Ubaitaba/BA, portador do CPF 222.222</w:t>
      </w:r>
      <w:r w:rsidR="00C51DBD">
        <w:rPr>
          <w:rFonts w:ascii="Arial" w:hAnsi="Arial" w:cs="Arial"/>
          <w:sz w:val="24"/>
          <w:szCs w:val="24"/>
        </w:rPr>
        <w:t>.44</w:t>
      </w:r>
      <w:r>
        <w:rPr>
          <w:rFonts w:ascii="Arial" w:hAnsi="Arial" w:cs="Arial"/>
          <w:sz w:val="24"/>
          <w:szCs w:val="24"/>
        </w:rPr>
        <w:t>8-06, residente na Rua dos Pinos, 1</w:t>
      </w:r>
      <w:r w:rsidR="00C51DBD">
        <w:rPr>
          <w:rFonts w:ascii="Arial" w:hAnsi="Arial" w:cs="Arial"/>
          <w:sz w:val="24"/>
          <w:szCs w:val="24"/>
        </w:rPr>
        <w:t>2</w:t>
      </w:r>
      <w:r w:rsidR="00F35A70">
        <w:rPr>
          <w:rFonts w:ascii="Arial" w:hAnsi="Arial" w:cs="Arial"/>
          <w:sz w:val="24"/>
          <w:szCs w:val="24"/>
        </w:rPr>
        <w:t>, bairro Jd. Felicidade,</w:t>
      </w:r>
      <w:r>
        <w:rPr>
          <w:rFonts w:ascii="Arial" w:hAnsi="Arial" w:cs="Arial"/>
          <w:sz w:val="24"/>
          <w:szCs w:val="24"/>
        </w:rPr>
        <w:t xml:space="preserve"> São Paulo/SP, celular (11) 98887-0718, (11) 95880-88</w:t>
      </w:r>
      <w:r w:rsidR="00F35A70">
        <w:rPr>
          <w:rFonts w:ascii="Arial" w:hAnsi="Arial" w:cs="Arial"/>
          <w:sz w:val="24"/>
          <w:szCs w:val="24"/>
        </w:rPr>
        <w:t>14.</w:t>
      </w:r>
    </w:p>
    <w:p w:rsidR="0087488A" w:rsidRDefault="0087488A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7488A" w:rsidRDefault="0087488A" w:rsidP="000F143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>
            <wp:extent cx="5640705" cy="190119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8A" w:rsidRDefault="0087488A" w:rsidP="0087488A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>
            <wp:extent cx="2015011" cy="1896014"/>
            <wp:effectExtent l="0" t="0" r="444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996" cy="19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82" w:rsidRDefault="00C85A82" w:rsidP="0087488A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C31FA" w:rsidRPr="00BA0B15" w:rsidRDefault="009F2F83" w:rsidP="00174B35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9F2F83">
        <w:rPr>
          <w:rFonts w:ascii="Arial" w:hAnsi="Arial" w:cs="Arial"/>
          <w:b/>
          <w:color w:val="auto"/>
          <w:sz w:val="24"/>
          <w:szCs w:val="24"/>
        </w:rPr>
        <w:t>6.739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0C31FA" w:rsidRPr="006E40D3">
        <w:rPr>
          <w:rFonts w:ascii="Arial" w:hAnsi="Arial" w:cs="Arial"/>
          <w:color w:val="auto"/>
          <w:sz w:val="24"/>
          <w:szCs w:val="24"/>
        </w:rPr>
        <w:t xml:space="preserve">caixas de cigarros </w:t>
      </w:r>
      <w:r w:rsidR="006E315A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0C31FA" w:rsidRDefault="009F2F83" w:rsidP="00174B35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F2F83">
        <w:rPr>
          <w:rFonts w:ascii="Arial" w:hAnsi="Arial" w:cs="Arial"/>
          <w:b/>
          <w:color w:val="000000"/>
          <w:sz w:val="24"/>
          <w:szCs w:val="24"/>
        </w:rPr>
        <w:t>38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DF0522">
        <w:rPr>
          <w:rFonts w:ascii="Arial" w:hAnsi="Arial" w:cs="Arial"/>
          <w:color w:val="000000"/>
          <w:sz w:val="24"/>
          <w:szCs w:val="24"/>
        </w:rPr>
        <w:t>veículos</w:t>
      </w:r>
    </w:p>
    <w:p w:rsidR="00197F18" w:rsidRDefault="002E07F9" w:rsidP="00174B35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t>02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197F18">
        <w:rPr>
          <w:rFonts w:ascii="Arial" w:hAnsi="Arial" w:cs="Arial"/>
          <w:color w:val="000000"/>
          <w:sz w:val="24"/>
          <w:szCs w:val="24"/>
        </w:rPr>
        <w:t>depósito</w:t>
      </w:r>
      <w:r>
        <w:rPr>
          <w:rFonts w:ascii="Arial" w:hAnsi="Arial" w:cs="Arial"/>
          <w:color w:val="000000"/>
          <w:sz w:val="24"/>
          <w:szCs w:val="24"/>
        </w:rPr>
        <w:t>s</w:t>
      </w:r>
    </w:p>
    <w:p w:rsidR="000F2077" w:rsidRDefault="002E07F9" w:rsidP="00174B35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t>07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174B35">
        <w:rPr>
          <w:rFonts w:ascii="Arial" w:hAnsi="Arial" w:cs="Arial"/>
          <w:color w:val="000000"/>
          <w:sz w:val="24"/>
          <w:szCs w:val="24"/>
        </w:rPr>
        <w:t>caminhões</w:t>
      </w:r>
    </w:p>
    <w:p w:rsidR="00AB5A60" w:rsidRPr="00283AD3" w:rsidRDefault="002E07F9" w:rsidP="00174B35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t>32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0C31FA">
        <w:rPr>
          <w:rFonts w:ascii="Arial" w:hAnsi="Arial" w:cs="Arial"/>
          <w:color w:val="000000"/>
          <w:sz w:val="24"/>
          <w:szCs w:val="24"/>
        </w:rPr>
        <w:t>presos</w:t>
      </w:r>
    </w:p>
    <w:p w:rsidR="008C0F1E" w:rsidRDefault="008C0F1E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25FD8" w:rsidRDefault="00125FD8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E07F9" w:rsidRDefault="002E07F9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7947F7" w:rsidRDefault="007947F7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7DF" w:rsidRDefault="006667DF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Paranaguá – PR</w:t>
      </w:r>
    </w:p>
    <w:p w:rsidR="006667DF" w:rsidRDefault="006667DF" w:rsidP="006667DF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7DF" w:rsidRPr="004142BE" w:rsidRDefault="006667DF" w:rsidP="006667DF">
      <w:p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142BE">
        <w:rPr>
          <w:rFonts w:ascii="Arial" w:hAnsi="Arial" w:cs="Arial"/>
          <w:b/>
          <w:sz w:val="24"/>
          <w:szCs w:val="24"/>
        </w:rPr>
        <w:t xml:space="preserve">Em </w:t>
      </w:r>
      <w:r>
        <w:rPr>
          <w:rFonts w:ascii="Arial" w:hAnsi="Arial" w:cs="Arial"/>
          <w:b/>
          <w:sz w:val="24"/>
          <w:szCs w:val="24"/>
        </w:rPr>
        <w:t>09</w:t>
      </w:r>
      <w:r w:rsidRPr="004142BE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 xml:space="preserve">Abril </w:t>
      </w:r>
      <w:r w:rsidRPr="004142BE">
        <w:rPr>
          <w:rFonts w:ascii="Arial" w:hAnsi="Arial" w:cs="Arial"/>
          <w:b/>
          <w:sz w:val="24"/>
          <w:szCs w:val="24"/>
        </w:rPr>
        <w:t xml:space="preserve"> </w:t>
      </w:r>
    </w:p>
    <w:p w:rsidR="006667DF" w:rsidRDefault="006667DF" w:rsidP="006667DF">
      <w:pPr>
        <w:tabs>
          <w:tab w:val="left" w:pos="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Nesta data fo</w:t>
      </w:r>
      <w:r w:rsidR="0080350F">
        <w:rPr>
          <w:rFonts w:ascii="Arial" w:hAnsi="Arial" w:cs="Arial"/>
          <w:color w:val="auto"/>
          <w:sz w:val="24"/>
          <w:szCs w:val="24"/>
        </w:rPr>
        <w:t>ram</w:t>
      </w:r>
      <w:r>
        <w:rPr>
          <w:rFonts w:ascii="Arial" w:hAnsi="Arial" w:cs="Arial"/>
          <w:color w:val="auto"/>
          <w:sz w:val="24"/>
          <w:szCs w:val="24"/>
        </w:rPr>
        <w:t xml:space="preserve"> apreendido</w:t>
      </w:r>
      <w:r w:rsidR="0080350F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:</w:t>
      </w:r>
    </w:p>
    <w:p w:rsidR="006667DF" w:rsidRDefault="006667DF" w:rsidP="006667D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35F6">
        <w:rPr>
          <w:rFonts w:ascii="Arial" w:hAnsi="Arial" w:cs="Arial"/>
          <w:b/>
          <w:sz w:val="24"/>
          <w:szCs w:val="24"/>
        </w:rPr>
        <w:t xml:space="preserve">01 </w:t>
      </w:r>
      <w:r w:rsidRPr="00BB1026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um) </w:t>
      </w:r>
      <w:r>
        <w:rPr>
          <w:rFonts w:ascii="Arial" w:hAnsi="Arial" w:cs="Arial"/>
          <w:b/>
          <w:sz w:val="24"/>
          <w:szCs w:val="24"/>
        </w:rPr>
        <w:t>veículo</w:t>
      </w:r>
      <w:r w:rsidRPr="002C35F6">
        <w:rPr>
          <w:rFonts w:ascii="Arial" w:hAnsi="Arial" w:cs="Arial"/>
          <w:b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 xml:space="preserve">carregado com aproximadamente </w:t>
      </w:r>
      <w:r>
        <w:rPr>
          <w:rFonts w:ascii="Arial" w:hAnsi="Arial" w:cs="Arial"/>
          <w:b/>
          <w:sz w:val="24"/>
          <w:szCs w:val="24"/>
        </w:rPr>
        <w:t>30</w:t>
      </w:r>
      <w:r w:rsidRPr="002C6F7B">
        <w:rPr>
          <w:rFonts w:ascii="Arial" w:hAnsi="Arial" w:cs="Arial"/>
          <w:b/>
          <w:sz w:val="24"/>
          <w:szCs w:val="24"/>
        </w:rPr>
        <w:t xml:space="preserve"> </w:t>
      </w:r>
      <w:r w:rsidRPr="002C6F7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trinta)</w:t>
      </w:r>
      <w:r w:rsidRPr="002C6F7B">
        <w:rPr>
          <w:rFonts w:ascii="Arial" w:hAnsi="Arial" w:cs="Arial"/>
          <w:sz w:val="24"/>
          <w:szCs w:val="24"/>
        </w:rPr>
        <w:t xml:space="preserve"> caixas de cigarros;</w:t>
      </w:r>
    </w:p>
    <w:p w:rsidR="006667DF" w:rsidRDefault="006667DF" w:rsidP="006667DF">
      <w:pPr>
        <w:pStyle w:val="PargrafodaLista0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01 </w:t>
      </w:r>
      <w:r>
        <w:rPr>
          <w:rFonts w:ascii="Arial" w:hAnsi="Arial" w:cs="Arial"/>
          <w:sz w:val="24"/>
          <w:szCs w:val="24"/>
        </w:rPr>
        <w:t xml:space="preserve">(um) </w:t>
      </w:r>
      <w:r w:rsidRPr="006667DF">
        <w:rPr>
          <w:rFonts w:ascii="Arial" w:hAnsi="Arial" w:cs="Arial"/>
          <w:b/>
          <w:sz w:val="24"/>
          <w:szCs w:val="24"/>
        </w:rPr>
        <w:t>depósito</w:t>
      </w:r>
      <w:r>
        <w:rPr>
          <w:rFonts w:ascii="Arial" w:hAnsi="Arial" w:cs="Arial"/>
          <w:sz w:val="24"/>
          <w:szCs w:val="24"/>
        </w:rPr>
        <w:t xml:space="preserve"> contendo aproximadamente </w:t>
      </w:r>
      <w:r w:rsidRPr="006667DF">
        <w:rPr>
          <w:rFonts w:ascii="Arial" w:hAnsi="Arial" w:cs="Arial"/>
          <w:b/>
          <w:sz w:val="24"/>
          <w:szCs w:val="24"/>
        </w:rPr>
        <w:t xml:space="preserve">40 </w:t>
      </w:r>
      <w:r>
        <w:rPr>
          <w:rFonts w:ascii="Arial" w:hAnsi="Arial" w:cs="Arial"/>
          <w:sz w:val="24"/>
          <w:szCs w:val="24"/>
        </w:rPr>
        <w:t>(quarenta) caixas de cigarros;</w:t>
      </w:r>
    </w:p>
    <w:p w:rsidR="006667DF" w:rsidRDefault="006667DF" w:rsidP="006667D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referida apreensão ocorreu no bairro Ponta do Caju, na cidade de Paranaguá – PR.</w:t>
      </w:r>
    </w:p>
    <w:p w:rsidR="006667DF" w:rsidRPr="006667DF" w:rsidRDefault="006667DF" w:rsidP="006667DF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pessoa foi </w:t>
      </w:r>
      <w:r w:rsidRPr="006667DF">
        <w:rPr>
          <w:rFonts w:ascii="Arial" w:hAnsi="Arial" w:cs="Arial"/>
          <w:b/>
          <w:sz w:val="24"/>
          <w:szCs w:val="24"/>
        </w:rPr>
        <w:t>presa.</w:t>
      </w:r>
    </w:p>
    <w:p w:rsidR="006667DF" w:rsidRDefault="006667DF" w:rsidP="001A54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6667DF" w:rsidRDefault="006667DF" w:rsidP="001A54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>
            <wp:extent cx="2260120" cy="17175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7862" cy="17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DF" w:rsidRPr="006667DF" w:rsidRDefault="006667DF" w:rsidP="006667DF">
      <w:pPr>
        <w:shd w:val="clear" w:color="auto" w:fill="FFFFFF"/>
        <w:spacing w:before="0" w:after="240" w:line="288" w:lineRule="atLeast"/>
        <w:rPr>
          <w:rFonts w:ascii="Arial" w:eastAsia="Times New Roman" w:hAnsi="Arial" w:cs="Arial"/>
          <w:color w:val="000000"/>
          <w:kern w:val="0"/>
          <w:lang w:eastAsia="pt-BR"/>
        </w:rPr>
      </w:pPr>
      <w:r w:rsidRPr="006667DF">
        <w:rPr>
          <w:rFonts w:ascii="Arial" w:eastAsia="Times New Roman" w:hAnsi="Arial" w:cs="Arial"/>
          <w:color w:val="000000"/>
          <w:kern w:val="0"/>
          <w:lang w:eastAsia="pt-BR"/>
        </w:rPr>
        <w:t> </w:t>
      </w:r>
    </w:p>
    <w:p w:rsidR="00F97EF8" w:rsidRPr="00BA0B15" w:rsidRDefault="002E07F9" w:rsidP="00F97E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E07F9">
        <w:rPr>
          <w:rFonts w:ascii="Arial" w:hAnsi="Arial" w:cs="Arial"/>
          <w:b/>
          <w:color w:val="auto"/>
          <w:sz w:val="24"/>
          <w:szCs w:val="24"/>
        </w:rPr>
        <w:t>70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F97EF8" w:rsidRPr="006E40D3">
        <w:rPr>
          <w:rFonts w:ascii="Arial" w:hAnsi="Arial" w:cs="Arial"/>
          <w:color w:val="auto"/>
          <w:sz w:val="24"/>
          <w:szCs w:val="24"/>
        </w:rPr>
        <w:t xml:space="preserve">caixas de cigarros </w:t>
      </w:r>
      <w:r w:rsidR="00F97EF8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F97EF8" w:rsidRDefault="002E07F9" w:rsidP="00F97E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t>01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F97EF8">
        <w:rPr>
          <w:rFonts w:ascii="Arial" w:hAnsi="Arial" w:cs="Arial"/>
          <w:color w:val="000000"/>
          <w:sz w:val="24"/>
          <w:szCs w:val="24"/>
        </w:rPr>
        <w:t>veículo</w:t>
      </w:r>
    </w:p>
    <w:p w:rsidR="002E07F9" w:rsidRDefault="002E07F9" w:rsidP="00F97E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t>01</w:t>
      </w:r>
      <w:r>
        <w:rPr>
          <w:rFonts w:ascii="Arial" w:hAnsi="Arial" w:cs="Arial"/>
          <w:color w:val="000000"/>
          <w:sz w:val="24"/>
          <w:szCs w:val="24"/>
        </w:rPr>
        <w:t xml:space="preserve"> depósito</w:t>
      </w:r>
    </w:p>
    <w:p w:rsidR="00E01988" w:rsidRPr="002E07F9" w:rsidRDefault="002E07F9" w:rsidP="002E07F9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2E07F9">
        <w:rPr>
          <w:rFonts w:ascii="Arial" w:hAnsi="Arial" w:cs="Arial"/>
          <w:b/>
          <w:color w:val="000000"/>
          <w:sz w:val="24"/>
          <w:szCs w:val="24"/>
        </w:rPr>
        <w:lastRenderedPageBreak/>
        <w:t>01</w:t>
      </w:r>
      <w:r>
        <w:rPr>
          <w:rFonts w:ascii="Arial" w:hAnsi="Arial" w:cs="Arial"/>
          <w:color w:val="000000"/>
          <w:sz w:val="24"/>
          <w:szCs w:val="24"/>
        </w:rPr>
        <w:t xml:space="preserve"> preso</w:t>
      </w:r>
    </w:p>
    <w:p w:rsidR="007C3138" w:rsidRPr="001A5462" w:rsidRDefault="005734FC" w:rsidP="001A54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27024">
        <w:rPr>
          <w:rFonts w:ascii="Arial" w:hAnsi="Arial" w:cs="Arial"/>
          <w:b/>
          <w:sz w:val="24"/>
          <w:szCs w:val="24"/>
        </w:rPr>
        <w:t xml:space="preserve">Resumo de </w:t>
      </w:r>
      <w:r w:rsidR="00500AEC">
        <w:rPr>
          <w:rFonts w:ascii="Arial" w:hAnsi="Arial" w:cs="Arial"/>
          <w:b/>
          <w:sz w:val="24"/>
          <w:szCs w:val="24"/>
        </w:rPr>
        <w:t>Abril</w:t>
      </w:r>
      <w:r w:rsidR="007947F7">
        <w:rPr>
          <w:rFonts w:ascii="Arial" w:hAnsi="Arial" w:cs="Arial"/>
          <w:b/>
          <w:sz w:val="24"/>
          <w:szCs w:val="24"/>
        </w:rPr>
        <w:t xml:space="preserve"> </w:t>
      </w:r>
    </w:p>
    <w:p w:rsidR="005734FC" w:rsidRPr="007116B4" w:rsidRDefault="009A3973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A3973">
        <w:rPr>
          <w:rFonts w:ascii="Arial" w:hAnsi="Arial" w:cs="Arial"/>
          <w:b/>
          <w:sz w:val="24"/>
          <w:szCs w:val="24"/>
        </w:rPr>
        <w:t>8.7</w:t>
      </w:r>
      <w:r w:rsidR="000370F5">
        <w:rPr>
          <w:rFonts w:ascii="Arial" w:hAnsi="Arial" w:cs="Arial"/>
          <w:b/>
          <w:sz w:val="24"/>
          <w:szCs w:val="24"/>
        </w:rPr>
        <w:t>7</w:t>
      </w:r>
      <w:r w:rsidRPr="009A3973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  <w:r w:rsidR="007116B4" w:rsidRPr="00ED2B95">
        <w:rPr>
          <w:rFonts w:ascii="Arial" w:hAnsi="Arial" w:cs="Arial"/>
          <w:sz w:val="24"/>
          <w:szCs w:val="24"/>
        </w:rPr>
        <w:t>caixas de cigarros</w:t>
      </w:r>
    </w:p>
    <w:p w:rsidR="00E02BBA" w:rsidRDefault="000370F5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70F5">
        <w:rPr>
          <w:rFonts w:ascii="Arial" w:hAnsi="Arial" w:cs="Arial"/>
          <w:b/>
          <w:sz w:val="24"/>
          <w:szCs w:val="24"/>
        </w:rPr>
        <w:t>89</w:t>
      </w:r>
      <w:r w:rsidR="009A3973" w:rsidRPr="000370F5">
        <w:rPr>
          <w:rFonts w:ascii="Arial" w:hAnsi="Arial" w:cs="Arial"/>
          <w:b/>
          <w:sz w:val="24"/>
          <w:szCs w:val="24"/>
        </w:rPr>
        <w:t xml:space="preserve"> </w:t>
      </w:r>
      <w:r w:rsidR="00500AEC">
        <w:rPr>
          <w:rFonts w:ascii="Arial" w:hAnsi="Arial" w:cs="Arial"/>
          <w:sz w:val="24"/>
          <w:szCs w:val="24"/>
        </w:rPr>
        <w:t>v</w:t>
      </w:r>
      <w:r w:rsidR="005734FC" w:rsidRPr="00ED2B95">
        <w:rPr>
          <w:rFonts w:ascii="Arial" w:hAnsi="Arial" w:cs="Arial"/>
          <w:sz w:val="24"/>
          <w:szCs w:val="24"/>
        </w:rPr>
        <w:t>eículos</w:t>
      </w:r>
    </w:p>
    <w:p w:rsidR="005734FC" w:rsidRDefault="009A3973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A3973">
        <w:rPr>
          <w:rFonts w:ascii="Arial" w:hAnsi="Arial" w:cs="Arial"/>
          <w:b/>
          <w:sz w:val="24"/>
          <w:szCs w:val="24"/>
        </w:rPr>
        <w:t>08</w:t>
      </w:r>
      <w:r>
        <w:rPr>
          <w:rFonts w:ascii="Arial" w:hAnsi="Arial" w:cs="Arial"/>
          <w:sz w:val="24"/>
          <w:szCs w:val="24"/>
        </w:rPr>
        <w:t xml:space="preserve"> </w:t>
      </w:r>
      <w:r w:rsidR="005734FC" w:rsidRPr="006B3D4D">
        <w:rPr>
          <w:rFonts w:ascii="Arial" w:hAnsi="Arial" w:cs="Arial"/>
          <w:sz w:val="24"/>
          <w:szCs w:val="24"/>
        </w:rPr>
        <w:t>caminhões</w:t>
      </w:r>
    </w:p>
    <w:p w:rsidR="001804E5" w:rsidRDefault="009A3973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A3973">
        <w:rPr>
          <w:rFonts w:ascii="Arial" w:hAnsi="Arial" w:cs="Arial"/>
          <w:b/>
          <w:sz w:val="24"/>
          <w:szCs w:val="24"/>
        </w:rPr>
        <w:t>05</w:t>
      </w:r>
      <w:r>
        <w:rPr>
          <w:rFonts w:ascii="Arial" w:hAnsi="Arial" w:cs="Arial"/>
          <w:sz w:val="24"/>
          <w:szCs w:val="24"/>
        </w:rPr>
        <w:t xml:space="preserve"> </w:t>
      </w:r>
      <w:r w:rsidR="00602AB8">
        <w:rPr>
          <w:rFonts w:ascii="Arial" w:hAnsi="Arial" w:cs="Arial"/>
          <w:sz w:val="24"/>
          <w:szCs w:val="24"/>
        </w:rPr>
        <w:t>depósito</w:t>
      </w:r>
      <w:r w:rsidR="00BE79D4">
        <w:rPr>
          <w:rFonts w:ascii="Arial" w:hAnsi="Arial" w:cs="Arial"/>
          <w:sz w:val="24"/>
          <w:szCs w:val="24"/>
        </w:rPr>
        <w:t>s</w:t>
      </w:r>
    </w:p>
    <w:p w:rsidR="003941E9" w:rsidRDefault="009A3973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A3973">
        <w:rPr>
          <w:rFonts w:ascii="Arial" w:hAnsi="Arial" w:cs="Arial"/>
          <w:b/>
          <w:sz w:val="24"/>
          <w:szCs w:val="24"/>
        </w:rPr>
        <w:t>0</w:t>
      </w:r>
      <w:r w:rsidR="000370F5">
        <w:rPr>
          <w:rFonts w:ascii="Arial" w:hAnsi="Arial" w:cs="Arial"/>
          <w:b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</w:t>
      </w:r>
      <w:r w:rsidR="003941E9">
        <w:rPr>
          <w:rFonts w:ascii="Arial" w:hAnsi="Arial" w:cs="Arial"/>
          <w:sz w:val="24"/>
          <w:szCs w:val="24"/>
        </w:rPr>
        <w:t>barco</w:t>
      </w:r>
      <w:r w:rsidR="00197F18">
        <w:rPr>
          <w:rFonts w:ascii="Arial" w:hAnsi="Arial" w:cs="Arial"/>
          <w:sz w:val="24"/>
          <w:szCs w:val="24"/>
        </w:rPr>
        <w:t>s</w:t>
      </w:r>
    </w:p>
    <w:p w:rsidR="00203DDC" w:rsidRPr="00203DDC" w:rsidRDefault="009A3973" w:rsidP="00573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A3973">
        <w:rPr>
          <w:rFonts w:ascii="Arial" w:hAnsi="Arial" w:cs="Arial"/>
          <w:b/>
          <w:sz w:val="24"/>
          <w:szCs w:val="24"/>
        </w:rPr>
        <w:t>5</w:t>
      </w:r>
      <w:r w:rsidR="000370F5">
        <w:rPr>
          <w:rFonts w:ascii="Arial" w:hAnsi="Arial" w:cs="Arial"/>
          <w:b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</w:t>
      </w:r>
      <w:r w:rsidR="00203DDC" w:rsidRPr="00ED2B95">
        <w:rPr>
          <w:rFonts w:ascii="Arial" w:hAnsi="Arial" w:cs="Arial"/>
          <w:sz w:val="24"/>
          <w:szCs w:val="24"/>
        </w:rPr>
        <w:t>presos</w:t>
      </w:r>
    </w:p>
    <w:tbl>
      <w:tblPr>
        <w:tblpPr w:leftFromText="141" w:rightFromText="141" w:vertAnchor="text" w:horzAnchor="page" w:tblpX="3370" w:tblpY="345"/>
        <w:tblW w:w="597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07"/>
        <w:gridCol w:w="899"/>
        <w:gridCol w:w="1147"/>
        <w:gridCol w:w="1147"/>
        <w:gridCol w:w="1077"/>
      </w:tblGrid>
      <w:tr w:rsidR="00471E78" w:rsidRPr="002028EF" w:rsidTr="00555A87">
        <w:trPr>
          <w:trHeight w:val="331"/>
        </w:trPr>
        <w:tc>
          <w:tcPr>
            <w:tcW w:w="170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:rsidR="00471E78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  <w:p w:rsidR="00471E78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  <w:p w:rsidR="00471E78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  <w:p w:rsidR="00471E78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42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8"/>
                <w:szCs w:val="28"/>
                <w:lang w:eastAsia="pt-BR"/>
              </w:rPr>
            </w:pPr>
            <w:r w:rsidRPr="002028EF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ACUMULADOS</w:t>
            </w:r>
          </w:p>
        </w:tc>
      </w:tr>
      <w:tr w:rsidR="00471E78" w:rsidRPr="002028EF" w:rsidTr="00555A87">
        <w:trPr>
          <w:trHeight w:val="331"/>
        </w:trPr>
        <w:tc>
          <w:tcPr>
            <w:tcW w:w="170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42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PR</w:t>
            </w:r>
          </w:p>
        </w:tc>
      </w:tr>
      <w:tr w:rsidR="00471E78" w:rsidRPr="002028EF" w:rsidTr="00555A87">
        <w:trPr>
          <w:trHeight w:val="262"/>
        </w:trPr>
        <w:tc>
          <w:tcPr>
            <w:tcW w:w="170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333399"/>
            <w:noWrap/>
            <w:vAlign w:val="center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Comic Sans MS" w:eastAsia="Times New Roman" w:hAnsi="Comic Sans MS" w:cs="Arial"/>
                <w:b/>
                <w:bCs/>
                <w:color w:val="FFFFFF"/>
                <w:sz w:val="16"/>
                <w:szCs w:val="16"/>
                <w:lang w:eastAsia="pt-BR"/>
              </w:rPr>
            </w:pPr>
            <w:r w:rsidRPr="002028EF">
              <w:rPr>
                <w:rFonts w:ascii="Comic Sans MS" w:eastAsia="Times New Roman" w:hAnsi="Comic Sans MS" w:cs="Arial"/>
                <w:b/>
                <w:bCs/>
                <w:color w:val="FFFFFF"/>
                <w:sz w:val="16"/>
                <w:szCs w:val="16"/>
                <w:lang w:eastAsia="pt-BR"/>
              </w:rPr>
              <w:t xml:space="preserve"> PRESOS 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333399"/>
            <w:noWrap/>
            <w:vAlign w:val="center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Comic Sans MS" w:eastAsia="Times New Roman" w:hAnsi="Comic Sans MS" w:cs="Arial"/>
                <w:b/>
                <w:bCs/>
                <w:color w:val="FFFFFF"/>
                <w:sz w:val="16"/>
                <w:szCs w:val="16"/>
                <w:lang w:eastAsia="pt-BR"/>
              </w:rPr>
            </w:pPr>
            <w:r w:rsidRPr="002028EF">
              <w:rPr>
                <w:rFonts w:ascii="Comic Sans MS" w:eastAsia="Times New Roman" w:hAnsi="Comic Sans MS" w:cs="Arial"/>
                <w:b/>
                <w:bCs/>
                <w:color w:val="FFFFFF"/>
                <w:sz w:val="16"/>
                <w:szCs w:val="16"/>
                <w:lang w:eastAsia="pt-BR"/>
              </w:rPr>
              <w:t xml:space="preserve"> VEICULOS 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333399"/>
            <w:noWrap/>
            <w:vAlign w:val="center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Comic Sans MS" w:eastAsia="Times New Roman" w:hAnsi="Comic Sans MS" w:cs="Arial"/>
                <w:b/>
                <w:bCs/>
                <w:color w:val="FFFFFF"/>
                <w:sz w:val="14"/>
                <w:szCs w:val="14"/>
                <w:lang w:eastAsia="pt-BR"/>
              </w:rPr>
            </w:pPr>
            <w:r w:rsidRPr="002028EF">
              <w:rPr>
                <w:rFonts w:ascii="Comic Sans MS" w:eastAsia="Times New Roman" w:hAnsi="Comic Sans MS" w:cs="Arial"/>
                <w:b/>
                <w:bCs/>
                <w:color w:val="FFFFFF"/>
                <w:sz w:val="14"/>
                <w:szCs w:val="14"/>
                <w:lang w:eastAsia="pt-BR"/>
              </w:rPr>
              <w:t xml:space="preserve"> V_CXS 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  <w:shd w:val="clear" w:color="auto" w:fill="333399"/>
            <w:noWrap/>
            <w:vAlign w:val="center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Comic Sans MS" w:eastAsia="Times New Roman" w:hAnsi="Comic Sans MS" w:cs="Arial"/>
                <w:b/>
                <w:bCs/>
                <w:color w:val="FFFFFF"/>
                <w:sz w:val="14"/>
                <w:szCs w:val="14"/>
                <w:lang w:eastAsia="pt-BR"/>
              </w:rPr>
            </w:pPr>
            <w:r w:rsidRPr="002028EF">
              <w:rPr>
                <w:rFonts w:ascii="Comic Sans MS" w:eastAsia="Times New Roman" w:hAnsi="Comic Sans MS" w:cs="Arial"/>
                <w:b/>
                <w:bCs/>
                <w:color w:val="FFFFFF"/>
                <w:sz w:val="14"/>
                <w:szCs w:val="14"/>
                <w:lang w:eastAsia="pt-BR"/>
              </w:rPr>
              <w:t xml:space="preserve"> DEPÓSITO </w:t>
            </w: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JANEIRO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5673C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57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571DEF" w:rsidP="005673C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1</w:t>
            </w:r>
            <w:r w:rsidR="005673C8">
              <w:rPr>
                <w:rFonts w:ascii="Arial" w:eastAsia="Times New Roman" w:hAnsi="Arial" w:cs="Arial"/>
                <w:b/>
                <w:bCs/>
                <w:lang w:eastAsia="pt-BR"/>
              </w:rPr>
              <w:t>47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A504E2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10.353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BF7056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11</w:t>
            </w: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FEVEREIRO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DE4D9F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49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E45F38" w:rsidP="00DE4D9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89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E45F38" w:rsidP="00DE4D9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6.983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113847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12</w:t>
            </w: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655FDE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35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655FDE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94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655FDE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6.729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655FDE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07</w:t>
            </w: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9A3973" w:rsidP="000370F5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5</w:t>
            </w:r>
            <w:r w:rsidR="000370F5">
              <w:rPr>
                <w:rFonts w:ascii="Arial" w:eastAsia="Times New Roman" w:hAnsi="Arial" w:cs="Arial"/>
                <w:b/>
                <w:bCs/>
                <w:lang w:eastAsia="pt-BR"/>
              </w:rPr>
              <w:t>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0370F5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104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9A3973" w:rsidP="000370F5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8.7</w:t>
            </w:r>
            <w:r w:rsidR="000370F5">
              <w:rPr>
                <w:rFonts w:ascii="Arial" w:eastAsia="Times New Roman" w:hAnsi="Arial" w:cs="Arial"/>
                <w:b/>
                <w:bCs/>
                <w:lang w:eastAsia="pt-BR"/>
              </w:rPr>
              <w:t>7</w:t>
            </w: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9A3973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05</w:t>
            </w: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JULHO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AGOSTO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SETEMBRO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OUTUBRO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NOVEMBRO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 w:rsidRPr="002028EF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DEZEMBRO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290"/>
        </w:trPr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</w:p>
        </w:tc>
      </w:tr>
      <w:tr w:rsidR="00471E78" w:rsidRPr="002028EF" w:rsidTr="00555A87">
        <w:trPr>
          <w:trHeight w:val="92"/>
        </w:trPr>
        <w:tc>
          <w:tcPr>
            <w:tcW w:w="1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71E78" w:rsidRPr="002028EF" w:rsidRDefault="00471E78" w:rsidP="00555A87">
            <w:pPr>
              <w:spacing w:after="0" w:line="360" w:lineRule="auto"/>
              <w:jc w:val="center"/>
              <w:rPr>
                <w:rFonts w:ascii="Arial" w:eastAsia="Times New Roman" w:hAnsi="Arial" w:cs="Arial"/>
                <w:lang w:eastAsia="pt-BR"/>
              </w:rPr>
            </w:pPr>
          </w:p>
        </w:tc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Default="000370F5" w:rsidP="009A397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200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Default="009A3973" w:rsidP="000370F5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4</w:t>
            </w:r>
            <w:r w:rsidR="000370F5">
              <w:rPr>
                <w:rFonts w:ascii="Arial" w:eastAsia="Times New Roman" w:hAnsi="Arial" w:cs="Arial"/>
                <w:b/>
                <w:bCs/>
                <w:lang w:eastAsia="pt-BR"/>
              </w:rPr>
              <w:t>34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Default="009A3973" w:rsidP="000370F5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32.</w:t>
            </w:r>
            <w:r w:rsidR="000370F5">
              <w:rPr>
                <w:rFonts w:ascii="Arial" w:eastAsia="Times New Roman" w:hAnsi="Arial" w:cs="Arial"/>
                <w:b/>
                <w:bCs/>
                <w:lang w:eastAsia="pt-BR"/>
              </w:rPr>
              <w:t>841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bottom"/>
          </w:tcPr>
          <w:p w:rsidR="00471E78" w:rsidRDefault="00655FDE" w:rsidP="009A397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3</w:t>
            </w:r>
            <w:r w:rsidR="009A3973">
              <w:rPr>
                <w:rFonts w:ascii="Arial" w:eastAsia="Times New Roman" w:hAnsi="Arial" w:cs="Arial"/>
                <w:b/>
                <w:bCs/>
                <w:lang w:eastAsia="pt-BR"/>
              </w:rPr>
              <w:t>5</w:t>
            </w:r>
          </w:p>
        </w:tc>
      </w:tr>
    </w:tbl>
    <w:p w:rsidR="00145F12" w:rsidRDefault="00145F12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45F12" w:rsidRDefault="00145F12" w:rsidP="005734FC">
      <w:pPr>
        <w:spacing w:line="360" w:lineRule="auto"/>
        <w:ind w:left="1004"/>
        <w:jc w:val="both"/>
        <w:rPr>
          <w:rFonts w:ascii="Arial" w:hAnsi="Arial" w:cs="Arial"/>
          <w:sz w:val="24"/>
          <w:szCs w:val="24"/>
        </w:rPr>
      </w:pPr>
    </w:p>
    <w:p w:rsidR="00A6517F" w:rsidRDefault="00A6517F" w:rsidP="00145F12">
      <w:pPr>
        <w:spacing w:line="360" w:lineRule="auto"/>
        <w:rPr>
          <w:rFonts w:ascii="Arial" w:hAnsi="Arial" w:cs="Arial"/>
          <w:sz w:val="24"/>
          <w:szCs w:val="24"/>
        </w:rPr>
      </w:pPr>
    </w:p>
    <w:p w:rsidR="00433CA7" w:rsidRDefault="00433CA7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33CA7" w:rsidRDefault="00433CA7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947F7" w:rsidRDefault="007947F7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947F7" w:rsidRDefault="007947F7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947F7" w:rsidRDefault="007947F7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11D8" w:rsidRDefault="004A11D8" w:rsidP="00433C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4A11D8" w:rsidSect="00827225">
      <w:headerReference w:type="default" r:id="rId18"/>
      <w:pgSz w:w="11907" w:h="16839" w:code="1"/>
      <w:pgMar w:top="2678" w:right="1512" w:bottom="1913" w:left="1512" w:header="918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75C" w:rsidRDefault="0082175C">
      <w:pPr>
        <w:spacing w:after="0" w:line="240" w:lineRule="auto"/>
      </w:pPr>
      <w:r>
        <w:separator/>
      </w:r>
    </w:p>
  </w:endnote>
  <w:endnote w:type="continuationSeparator" w:id="0">
    <w:p w:rsidR="0082175C" w:rsidRDefault="00821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HGMinchoB">
    <w:altName w:val="HG明朝B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7550260"/>
      <w:docPartObj>
        <w:docPartGallery w:val="Page Numbers (Bottom of Page)"/>
        <w:docPartUnique/>
      </w:docPartObj>
    </w:sdtPr>
    <w:sdtEndPr/>
    <w:sdtContent>
      <w:p w:rsidR="007947F7" w:rsidRDefault="007947F7">
        <w:pPr>
          <w:pStyle w:val="Rodap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107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947F7" w:rsidRDefault="007947F7">
    <w:pPr>
      <w:pStyle w:val="Rodap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75C" w:rsidRDefault="0082175C">
      <w:pPr>
        <w:spacing w:after="0" w:line="240" w:lineRule="auto"/>
      </w:pPr>
      <w:r>
        <w:separator/>
      </w:r>
    </w:p>
  </w:footnote>
  <w:footnote w:type="continuationSeparator" w:id="0">
    <w:p w:rsidR="0082175C" w:rsidRDefault="00821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47F7" w:rsidRDefault="007947F7" w:rsidP="00DB56EA">
    <w:pPr>
      <w:pStyle w:val="Cabealhosombreado"/>
      <w:jc w:val="center"/>
    </w:pPr>
    <w:r>
      <w:t>RELATORIO DE abril 2014  todos os estados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B6E8615A"/>
    <w:lvl w:ilvl="0">
      <w:start w:val="1"/>
      <w:numFmt w:val="bullet"/>
      <w:pStyle w:val="Listanumerad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7F8230A0"/>
    <w:lvl w:ilvl="0">
      <w:start w:val="1"/>
      <w:numFmt w:val="bullet"/>
      <w:pStyle w:val="Listanumerad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4CF4A9A6"/>
    <w:lvl w:ilvl="0">
      <w:start w:val="1"/>
      <w:numFmt w:val="bullet"/>
      <w:pStyle w:val="Listanumerad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1F86DD2C"/>
    <w:lvl w:ilvl="0">
      <w:start w:val="1"/>
      <w:numFmt w:val="bullet"/>
      <w:pStyle w:val="Listanumerad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2726474"/>
    <w:lvl w:ilvl="0">
      <w:start w:val="1"/>
      <w:numFmt w:val="bullet"/>
      <w:pStyle w:val="Commarcadores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5">
    <w:nsid w:val="1B6F205A"/>
    <w:multiLevelType w:val="multilevel"/>
    <w:tmpl w:val="9CA4ABB8"/>
    <w:styleLink w:val="Relatrioanual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F327163"/>
    <w:multiLevelType w:val="multilevel"/>
    <w:tmpl w:val="491E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D15335"/>
    <w:multiLevelType w:val="multilevel"/>
    <w:tmpl w:val="BED0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F52173"/>
    <w:multiLevelType w:val="hybridMultilevel"/>
    <w:tmpl w:val="03B69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244DC"/>
    <w:multiLevelType w:val="multilevel"/>
    <w:tmpl w:val="E1EA4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7F6A45"/>
    <w:multiLevelType w:val="multilevel"/>
    <w:tmpl w:val="80C0D6D2"/>
    <w:lvl w:ilvl="0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numerada21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anumerada31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anumerada41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anumerada51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4360D7A"/>
    <w:multiLevelType w:val="multilevel"/>
    <w:tmpl w:val="7F8C9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B62EE5"/>
    <w:multiLevelType w:val="multilevel"/>
    <w:tmpl w:val="7456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0432AC"/>
    <w:multiLevelType w:val="multilevel"/>
    <w:tmpl w:val="6FD6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FA7378D"/>
    <w:multiLevelType w:val="hybridMultilevel"/>
    <w:tmpl w:val="CC0ED140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5">
    <w:nsid w:val="71C032A5"/>
    <w:multiLevelType w:val="multilevel"/>
    <w:tmpl w:val="539C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8F2BBF"/>
    <w:multiLevelType w:val="multilevel"/>
    <w:tmpl w:val="FDD0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89A703F"/>
    <w:multiLevelType w:val="multilevel"/>
    <w:tmpl w:val="BC685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10"/>
  </w:num>
  <w:num w:numId="8">
    <w:abstractNumId w:val="8"/>
  </w:num>
  <w:num w:numId="9">
    <w:abstractNumId w:val="8"/>
  </w:num>
  <w:num w:numId="10">
    <w:abstractNumId w:val="9"/>
  </w:num>
  <w:num w:numId="11">
    <w:abstractNumId w:val="12"/>
  </w:num>
  <w:num w:numId="12">
    <w:abstractNumId w:val="7"/>
  </w:num>
  <w:num w:numId="13">
    <w:abstractNumId w:val="17"/>
  </w:num>
  <w:num w:numId="14">
    <w:abstractNumId w:val="14"/>
  </w:num>
  <w:num w:numId="15">
    <w:abstractNumId w:val="6"/>
  </w:num>
  <w:num w:numId="16">
    <w:abstractNumId w:val="13"/>
  </w:num>
  <w:num w:numId="17">
    <w:abstractNumId w:val="16"/>
  </w:num>
  <w:num w:numId="18">
    <w:abstractNumId w:val="11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637"/>
    <w:rsid w:val="00000152"/>
    <w:rsid w:val="00000948"/>
    <w:rsid w:val="000012BA"/>
    <w:rsid w:val="00004B12"/>
    <w:rsid w:val="000050D0"/>
    <w:rsid w:val="000057E2"/>
    <w:rsid w:val="00006CB0"/>
    <w:rsid w:val="000106A2"/>
    <w:rsid w:val="000116B2"/>
    <w:rsid w:val="00011DFD"/>
    <w:rsid w:val="000124C7"/>
    <w:rsid w:val="000134EC"/>
    <w:rsid w:val="000137A7"/>
    <w:rsid w:val="00013F93"/>
    <w:rsid w:val="0001408B"/>
    <w:rsid w:val="0001456F"/>
    <w:rsid w:val="00014E22"/>
    <w:rsid w:val="00015441"/>
    <w:rsid w:val="00015FB3"/>
    <w:rsid w:val="00016E84"/>
    <w:rsid w:val="00017568"/>
    <w:rsid w:val="00017E75"/>
    <w:rsid w:val="00020FB0"/>
    <w:rsid w:val="00021861"/>
    <w:rsid w:val="0002319C"/>
    <w:rsid w:val="00023FF0"/>
    <w:rsid w:val="00024388"/>
    <w:rsid w:val="00024962"/>
    <w:rsid w:val="00025752"/>
    <w:rsid w:val="00025BB2"/>
    <w:rsid w:val="000262CA"/>
    <w:rsid w:val="00026DA9"/>
    <w:rsid w:val="00026F83"/>
    <w:rsid w:val="00027252"/>
    <w:rsid w:val="00027373"/>
    <w:rsid w:val="00027663"/>
    <w:rsid w:val="000276BC"/>
    <w:rsid w:val="00030A5D"/>
    <w:rsid w:val="00030EA7"/>
    <w:rsid w:val="0003148A"/>
    <w:rsid w:val="0003150D"/>
    <w:rsid w:val="00031BA5"/>
    <w:rsid w:val="000329A1"/>
    <w:rsid w:val="00032ABC"/>
    <w:rsid w:val="0003315F"/>
    <w:rsid w:val="000333FB"/>
    <w:rsid w:val="00035859"/>
    <w:rsid w:val="00035EDE"/>
    <w:rsid w:val="0003668D"/>
    <w:rsid w:val="000370F5"/>
    <w:rsid w:val="0004079A"/>
    <w:rsid w:val="0004086A"/>
    <w:rsid w:val="00040D9B"/>
    <w:rsid w:val="00041CD2"/>
    <w:rsid w:val="00041CED"/>
    <w:rsid w:val="000421BB"/>
    <w:rsid w:val="0004243D"/>
    <w:rsid w:val="00042B47"/>
    <w:rsid w:val="00042E41"/>
    <w:rsid w:val="0004360B"/>
    <w:rsid w:val="0004360C"/>
    <w:rsid w:val="000437A3"/>
    <w:rsid w:val="0004445A"/>
    <w:rsid w:val="00044776"/>
    <w:rsid w:val="0004696D"/>
    <w:rsid w:val="00047265"/>
    <w:rsid w:val="00050F12"/>
    <w:rsid w:val="00050F17"/>
    <w:rsid w:val="0005145C"/>
    <w:rsid w:val="00051B56"/>
    <w:rsid w:val="0005214B"/>
    <w:rsid w:val="00052906"/>
    <w:rsid w:val="00053288"/>
    <w:rsid w:val="00054F3E"/>
    <w:rsid w:val="00054F63"/>
    <w:rsid w:val="00055F51"/>
    <w:rsid w:val="000563F4"/>
    <w:rsid w:val="000566A6"/>
    <w:rsid w:val="000573B1"/>
    <w:rsid w:val="000573FB"/>
    <w:rsid w:val="00057460"/>
    <w:rsid w:val="0006007C"/>
    <w:rsid w:val="00060778"/>
    <w:rsid w:val="00060785"/>
    <w:rsid w:val="0006093E"/>
    <w:rsid w:val="000615A7"/>
    <w:rsid w:val="00062825"/>
    <w:rsid w:val="0006287B"/>
    <w:rsid w:val="00063336"/>
    <w:rsid w:val="00063DF3"/>
    <w:rsid w:val="000640E1"/>
    <w:rsid w:val="00064D9A"/>
    <w:rsid w:val="00065257"/>
    <w:rsid w:val="00065CBF"/>
    <w:rsid w:val="000660E8"/>
    <w:rsid w:val="000663A5"/>
    <w:rsid w:val="00066AF3"/>
    <w:rsid w:val="0006791D"/>
    <w:rsid w:val="000707FE"/>
    <w:rsid w:val="00071B01"/>
    <w:rsid w:val="00071CB0"/>
    <w:rsid w:val="0007211F"/>
    <w:rsid w:val="00072788"/>
    <w:rsid w:val="00073C8F"/>
    <w:rsid w:val="000741D2"/>
    <w:rsid w:val="00074B31"/>
    <w:rsid w:val="00074D1F"/>
    <w:rsid w:val="0007557E"/>
    <w:rsid w:val="000757A5"/>
    <w:rsid w:val="000768A8"/>
    <w:rsid w:val="00076D9E"/>
    <w:rsid w:val="00076FEC"/>
    <w:rsid w:val="000802CA"/>
    <w:rsid w:val="00080E2A"/>
    <w:rsid w:val="00081349"/>
    <w:rsid w:val="0008362D"/>
    <w:rsid w:val="00083F47"/>
    <w:rsid w:val="000851E5"/>
    <w:rsid w:val="00085DF3"/>
    <w:rsid w:val="00085FB2"/>
    <w:rsid w:val="00086A39"/>
    <w:rsid w:val="00086D86"/>
    <w:rsid w:val="00087EA4"/>
    <w:rsid w:val="00090FD6"/>
    <w:rsid w:val="0009149A"/>
    <w:rsid w:val="0009190D"/>
    <w:rsid w:val="000926E1"/>
    <w:rsid w:val="00092752"/>
    <w:rsid w:val="00092974"/>
    <w:rsid w:val="00092F1C"/>
    <w:rsid w:val="0009319B"/>
    <w:rsid w:val="00093DE5"/>
    <w:rsid w:val="0009444E"/>
    <w:rsid w:val="000952F1"/>
    <w:rsid w:val="00096876"/>
    <w:rsid w:val="000977D9"/>
    <w:rsid w:val="00097C6A"/>
    <w:rsid w:val="000A0637"/>
    <w:rsid w:val="000A231C"/>
    <w:rsid w:val="000A26CE"/>
    <w:rsid w:val="000A2B02"/>
    <w:rsid w:val="000A2D83"/>
    <w:rsid w:val="000A2DD7"/>
    <w:rsid w:val="000A3BD2"/>
    <w:rsid w:val="000A4178"/>
    <w:rsid w:val="000A43F1"/>
    <w:rsid w:val="000A59E1"/>
    <w:rsid w:val="000A6872"/>
    <w:rsid w:val="000A68C4"/>
    <w:rsid w:val="000A703A"/>
    <w:rsid w:val="000A78A1"/>
    <w:rsid w:val="000B19FA"/>
    <w:rsid w:val="000B2626"/>
    <w:rsid w:val="000B2723"/>
    <w:rsid w:val="000B2E1A"/>
    <w:rsid w:val="000B3180"/>
    <w:rsid w:val="000B34D9"/>
    <w:rsid w:val="000B4092"/>
    <w:rsid w:val="000B418B"/>
    <w:rsid w:val="000B5911"/>
    <w:rsid w:val="000B5AB0"/>
    <w:rsid w:val="000B649D"/>
    <w:rsid w:val="000B6563"/>
    <w:rsid w:val="000B66E6"/>
    <w:rsid w:val="000B775D"/>
    <w:rsid w:val="000C1154"/>
    <w:rsid w:val="000C30C5"/>
    <w:rsid w:val="000C31FA"/>
    <w:rsid w:val="000C4FA4"/>
    <w:rsid w:val="000C5843"/>
    <w:rsid w:val="000C6807"/>
    <w:rsid w:val="000C6D15"/>
    <w:rsid w:val="000C758A"/>
    <w:rsid w:val="000C75EB"/>
    <w:rsid w:val="000D0087"/>
    <w:rsid w:val="000D038A"/>
    <w:rsid w:val="000D03A4"/>
    <w:rsid w:val="000D06FC"/>
    <w:rsid w:val="000D0A91"/>
    <w:rsid w:val="000D0BD3"/>
    <w:rsid w:val="000D0E31"/>
    <w:rsid w:val="000D1172"/>
    <w:rsid w:val="000D1306"/>
    <w:rsid w:val="000D18EA"/>
    <w:rsid w:val="000D2385"/>
    <w:rsid w:val="000D2750"/>
    <w:rsid w:val="000D2BE7"/>
    <w:rsid w:val="000D3B35"/>
    <w:rsid w:val="000D3FF7"/>
    <w:rsid w:val="000D52F4"/>
    <w:rsid w:val="000D5392"/>
    <w:rsid w:val="000D589C"/>
    <w:rsid w:val="000D58C2"/>
    <w:rsid w:val="000D6865"/>
    <w:rsid w:val="000D702B"/>
    <w:rsid w:val="000D735A"/>
    <w:rsid w:val="000D73E0"/>
    <w:rsid w:val="000E0032"/>
    <w:rsid w:val="000E17B0"/>
    <w:rsid w:val="000E2354"/>
    <w:rsid w:val="000E2C39"/>
    <w:rsid w:val="000E357F"/>
    <w:rsid w:val="000E3D5C"/>
    <w:rsid w:val="000E3E64"/>
    <w:rsid w:val="000E4B22"/>
    <w:rsid w:val="000E5341"/>
    <w:rsid w:val="000E6331"/>
    <w:rsid w:val="000E69AD"/>
    <w:rsid w:val="000E784E"/>
    <w:rsid w:val="000F0005"/>
    <w:rsid w:val="000F1238"/>
    <w:rsid w:val="000F1247"/>
    <w:rsid w:val="000F143F"/>
    <w:rsid w:val="000F15A1"/>
    <w:rsid w:val="000F17AE"/>
    <w:rsid w:val="000F1DF8"/>
    <w:rsid w:val="000F2077"/>
    <w:rsid w:val="000F29F2"/>
    <w:rsid w:val="000F316A"/>
    <w:rsid w:val="000F3B8D"/>
    <w:rsid w:val="000F3D0D"/>
    <w:rsid w:val="000F40E5"/>
    <w:rsid w:val="000F4E54"/>
    <w:rsid w:val="000F57DA"/>
    <w:rsid w:val="000F58FF"/>
    <w:rsid w:val="000F5963"/>
    <w:rsid w:val="000F59AF"/>
    <w:rsid w:val="000F5A89"/>
    <w:rsid w:val="000F62DB"/>
    <w:rsid w:val="000F6DD1"/>
    <w:rsid w:val="000F7A13"/>
    <w:rsid w:val="000F7E02"/>
    <w:rsid w:val="000F7E06"/>
    <w:rsid w:val="0010011F"/>
    <w:rsid w:val="00102B8F"/>
    <w:rsid w:val="00103F74"/>
    <w:rsid w:val="0010484C"/>
    <w:rsid w:val="00105B53"/>
    <w:rsid w:val="001064FD"/>
    <w:rsid w:val="0010674B"/>
    <w:rsid w:val="00106D22"/>
    <w:rsid w:val="00106E54"/>
    <w:rsid w:val="00106FAA"/>
    <w:rsid w:val="00107392"/>
    <w:rsid w:val="00107972"/>
    <w:rsid w:val="001079DB"/>
    <w:rsid w:val="00111570"/>
    <w:rsid w:val="00111D55"/>
    <w:rsid w:val="00112376"/>
    <w:rsid w:val="00112AEA"/>
    <w:rsid w:val="001130C2"/>
    <w:rsid w:val="00113727"/>
    <w:rsid w:val="0011380B"/>
    <w:rsid w:val="00113847"/>
    <w:rsid w:val="00113B32"/>
    <w:rsid w:val="00114420"/>
    <w:rsid w:val="00114643"/>
    <w:rsid w:val="00115620"/>
    <w:rsid w:val="0011597B"/>
    <w:rsid w:val="001168DC"/>
    <w:rsid w:val="0011697A"/>
    <w:rsid w:val="00116B10"/>
    <w:rsid w:val="001170F9"/>
    <w:rsid w:val="001201F5"/>
    <w:rsid w:val="00120211"/>
    <w:rsid w:val="001209D4"/>
    <w:rsid w:val="00120A3A"/>
    <w:rsid w:val="001210F4"/>
    <w:rsid w:val="001214E7"/>
    <w:rsid w:val="0012160F"/>
    <w:rsid w:val="001222B1"/>
    <w:rsid w:val="00122653"/>
    <w:rsid w:val="00122654"/>
    <w:rsid w:val="00122CB8"/>
    <w:rsid w:val="00122D0B"/>
    <w:rsid w:val="001257E9"/>
    <w:rsid w:val="00125FD8"/>
    <w:rsid w:val="00126E1B"/>
    <w:rsid w:val="00127B95"/>
    <w:rsid w:val="001305CE"/>
    <w:rsid w:val="00130609"/>
    <w:rsid w:val="00130813"/>
    <w:rsid w:val="00130E11"/>
    <w:rsid w:val="00131CC2"/>
    <w:rsid w:val="00132744"/>
    <w:rsid w:val="00133961"/>
    <w:rsid w:val="001345F0"/>
    <w:rsid w:val="00135224"/>
    <w:rsid w:val="0013557F"/>
    <w:rsid w:val="00135728"/>
    <w:rsid w:val="001364E5"/>
    <w:rsid w:val="00136535"/>
    <w:rsid w:val="00136BB2"/>
    <w:rsid w:val="001373BC"/>
    <w:rsid w:val="00137A4B"/>
    <w:rsid w:val="00137B21"/>
    <w:rsid w:val="001408B3"/>
    <w:rsid w:val="00140A8D"/>
    <w:rsid w:val="0014114F"/>
    <w:rsid w:val="00141D58"/>
    <w:rsid w:val="00142CEC"/>
    <w:rsid w:val="00143708"/>
    <w:rsid w:val="00143C16"/>
    <w:rsid w:val="001442AE"/>
    <w:rsid w:val="0014433E"/>
    <w:rsid w:val="00145209"/>
    <w:rsid w:val="001458C6"/>
    <w:rsid w:val="00145DE6"/>
    <w:rsid w:val="00145F12"/>
    <w:rsid w:val="001462D4"/>
    <w:rsid w:val="00146953"/>
    <w:rsid w:val="00146B60"/>
    <w:rsid w:val="00146D11"/>
    <w:rsid w:val="001472C9"/>
    <w:rsid w:val="00147E8E"/>
    <w:rsid w:val="00150018"/>
    <w:rsid w:val="001500EA"/>
    <w:rsid w:val="00150403"/>
    <w:rsid w:val="0015053F"/>
    <w:rsid w:val="00150D8D"/>
    <w:rsid w:val="00151A52"/>
    <w:rsid w:val="00152476"/>
    <w:rsid w:val="00152800"/>
    <w:rsid w:val="0015288E"/>
    <w:rsid w:val="0015325A"/>
    <w:rsid w:val="0015331A"/>
    <w:rsid w:val="00153528"/>
    <w:rsid w:val="00153720"/>
    <w:rsid w:val="001537A2"/>
    <w:rsid w:val="001539AF"/>
    <w:rsid w:val="00154190"/>
    <w:rsid w:val="00154682"/>
    <w:rsid w:val="001558BD"/>
    <w:rsid w:val="00156810"/>
    <w:rsid w:val="00156FFF"/>
    <w:rsid w:val="00157679"/>
    <w:rsid w:val="00157CC9"/>
    <w:rsid w:val="00157F65"/>
    <w:rsid w:val="00160B90"/>
    <w:rsid w:val="001610A1"/>
    <w:rsid w:val="00162392"/>
    <w:rsid w:val="00162D06"/>
    <w:rsid w:val="0016441B"/>
    <w:rsid w:val="00165CB2"/>
    <w:rsid w:val="00165FCB"/>
    <w:rsid w:val="00167474"/>
    <w:rsid w:val="001676C4"/>
    <w:rsid w:val="00170195"/>
    <w:rsid w:val="0017111D"/>
    <w:rsid w:val="00171649"/>
    <w:rsid w:val="001719EF"/>
    <w:rsid w:val="00171E3C"/>
    <w:rsid w:val="001731C9"/>
    <w:rsid w:val="001745DF"/>
    <w:rsid w:val="00174A81"/>
    <w:rsid w:val="00174B35"/>
    <w:rsid w:val="00174C6C"/>
    <w:rsid w:val="00174E0F"/>
    <w:rsid w:val="001751C4"/>
    <w:rsid w:val="00175205"/>
    <w:rsid w:val="001757B9"/>
    <w:rsid w:val="0017610E"/>
    <w:rsid w:val="00176C4C"/>
    <w:rsid w:val="001775FE"/>
    <w:rsid w:val="001804E5"/>
    <w:rsid w:val="00180ADA"/>
    <w:rsid w:val="00180E7E"/>
    <w:rsid w:val="00180ECA"/>
    <w:rsid w:val="00181AF1"/>
    <w:rsid w:val="00181BA2"/>
    <w:rsid w:val="00181E21"/>
    <w:rsid w:val="00181F07"/>
    <w:rsid w:val="001823D0"/>
    <w:rsid w:val="001829F8"/>
    <w:rsid w:val="001832B1"/>
    <w:rsid w:val="00184431"/>
    <w:rsid w:val="00184454"/>
    <w:rsid w:val="0018464B"/>
    <w:rsid w:val="00184732"/>
    <w:rsid w:val="00185294"/>
    <w:rsid w:val="001852E0"/>
    <w:rsid w:val="00185624"/>
    <w:rsid w:val="00185DEF"/>
    <w:rsid w:val="001866BB"/>
    <w:rsid w:val="00186C89"/>
    <w:rsid w:val="00186F0E"/>
    <w:rsid w:val="00187157"/>
    <w:rsid w:val="001871EE"/>
    <w:rsid w:val="00187962"/>
    <w:rsid w:val="00190A50"/>
    <w:rsid w:val="00190CBB"/>
    <w:rsid w:val="00190E1E"/>
    <w:rsid w:val="00191069"/>
    <w:rsid w:val="00191561"/>
    <w:rsid w:val="00191F99"/>
    <w:rsid w:val="00192154"/>
    <w:rsid w:val="001927E8"/>
    <w:rsid w:val="00192F21"/>
    <w:rsid w:val="001938D5"/>
    <w:rsid w:val="00193A05"/>
    <w:rsid w:val="0019418A"/>
    <w:rsid w:val="0019452D"/>
    <w:rsid w:val="001950F6"/>
    <w:rsid w:val="0019549D"/>
    <w:rsid w:val="001955E5"/>
    <w:rsid w:val="00195925"/>
    <w:rsid w:val="00195A53"/>
    <w:rsid w:val="00195F64"/>
    <w:rsid w:val="00197248"/>
    <w:rsid w:val="001976A7"/>
    <w:rsid w:val="00197F18"/>
    <w:rsid w:val="001A0182"/>
    <w:rsid w:val="001A0AF0"/>
    <w:rsid w:val="001A0D62"/>
    <w:rsid w:val="001A183F"/>
    <w:rsid w:val="001A206C"/>
    <w:rsid w:val="001A2815"/>
    <w:rsid w:val="001A285C"/>
    <w:rsid w:val="001A29F7"/>
    <w:rsid w:val="001A3AB4"/>
    <w:rsid w:val="001A3B40"/>
    <w:rsid w:val="001A5462"/>
    <w:rsid w:val="001A59F9"/>
    <w:rsid w:val="001A5B98"/>
    <w:rsid w:val="001A6DE1"/>
    <w:rsid w:val="001A75EB"/>
    <w:rsid w:val="001A78E8"/>
    <w:rsid w:val="001A7A2D"/>
    <w:rsid w:val="001B0650"/>
    <w:rsid w:val="001B06C3"/>
    <w:rsid w:val="001B1446"/>
    <w:rsid w:val="001B176E"/>
    <w:rsid w:val="001B24C5"/>
    <w:rsid w:val="001B2F35"/>
    <w:rsid w:val="001B3487"/>
    <w:rsid w:val="001B3518"/>
    <w:rsid w:val="001B37DB"/>
    <w:rsid w:val="001B3BC6"/>
    <w:rsid w:val="001B6700"/>
    <w:rsid w:val="001B6EDB"/>
    <w:rsid w:val="001C1DCB"/>
    <w:rsid w:val="001C3CE4"/>
    <w:rsid w:val="001C4528"/>
    <w:rsid w:val="001C5B56"/>
    <w:rsid w:val="001C5FB3"/>
    <w:rsid w:val="001C60C6"/>
    <w:rsid w:val="001C6F05"/>
    <w:rsid w:val="001D079A"/>
    <w:rsid w:val="001D0A2E"/>
    <w:rsid w:val="001D0F5E"/>
    <w:rsid w:val="001D1166"/>
    <w:rsid w:val="001D1E03"/>
    <w:rsid w:val="001D243B"/>
    <w:rsid w:val="001D4124"/>
    <w:rsid w:val="001D4163"/>
    <w:rsid w:val="001D4273"/>
    <w:rsid w:val="001D44F2"/>
    <w:rsid w:val="001D4534"/>
    <w:rsid w:val="001D47C6"/>
    <w:rsid w:val="001D492A"/>
    <w:rsid w:val="001D4ACB"/>
    <w:rsid w:val="001D4CC8"/>
    <w:rsid w:val="001D57F5"/>
    <w:rsid w:val="001D7525"/>
    <w:rsid w:val="001D7B0D"/>
    <w:rsid w:val="001E0005"/>
    <w:rsid w:val="001E0025"/>
    <w:rsid w:val="001E0073"/>
    <w:rsid w:val="001E068E"/>
    <w:rsid w:val="001E089C"/>
    <w:rsid w:val="001E0E9B"/>
    <w:rsid w:val="001E1846"/>
    <w:rsid w:val="001E1E4B"/>
    <w:rsid w:val="001E1EEB"/>
    <w:rsid w:val="001E2961"/>
    <w:rsid w:val="001E33DE"/>
    <w:rsid w:val="001E3E20"/>
    <w:rsid w:val="001E617B"/>
    <w:rsid w:val="001E6643"/>
    <w:rsid w:val="001E778D"/>
    <w:rsid w:val="001E7B4F"/>
    <w:rsid w:val="001F11E8"/>
    <w:rsid w:val="001F2FEB"/>
    <w:rsid w:val="001F5973"/>
    <w:rsid w:val="001F622C"/>
    <w:rsid w:val="001F674A"/>
    <w:rsid w:val="001F69AC"/>
    <w:rsid w:val="001F7DAD"/>
    <w:rsid w:val="00200E12"/>
    <w:rsid w:val="00201BBC"/>
    <w:rsid w:val="00201DDF"/>
    <w:rsid w:val="0020215B"/>
    <w:rsid w:val="002025E4"/>
    <w:rsid w:val="002029FC"/>
    <w:rsid w:val="00203358"/>
    <w:rsid w:val="00203DDC"/>
    <w:rsid w:val="00203F55"/>
    <w:rsid w:val="00204563"/>
    <w:rsid w:val="00204A99"/>
    <w:rsid w:val="00205C9F"/>
    <w:rsid w:val="00206AE1"/>
    <w:rsid w:val="00207584"/>
    <w:rsid w:val="00207D4E"/>
    <w:rsid w:val="00207E33"/>
    <w:rsid w:val="00210575"/>
    <w:rsid w:val="0021069A"/>
    <w:rsid w:val="00210E62"/>
    <w:rsid w:val="00211018"/>
    <w:rsid w:val="00211458"/>
    <w:rsid w:val="0021171F"/>
    <w:rsid w:val="00211C0F"/>
    <w:rsid w:val="002122DF"/>
    <w:rsid w:val="00212677"/>
    <w:rsid w:val="00213316"/>
    <w:rsid w:val="002133E4"/>
    <w:rsid w:val="00213685"/>
    <w:rsid w:val="00213EBA"/>
    <w:rsid w:val="0021421C"/>
    <w:rsid w:val="00215670"/>
    <w:rsid w:val="002156D4"/>
    <w:rsid w:val="00215E9E"/>
    <w:rsid w:val="00216195"/>
    <w:rsid w:val="00216DB9"/>
    <w:rsid w:val="00216E41"/>
    <w:rsid w:val="0021740D"/>
    <w:rsid w:val="00217464"/>
    <w:rsid w:val="0022095B"/>
    <w:rsid w:val="00220FFF"/>
    <w:rsid w:val="00221186"/>
    <w:rsid w:val="002215C4"/>
    <w:rsid w:val="00222709"/>
    <w:rsid w:val="00222FD5"/>
    <w:rsid w:val="0022373F"/>
    <w:rsid w:val="00223F98"/>
    <w:rsid w:val="00224C3C"/>
    <w:rsid w:val="00224F5F"/>
    <w:rsid w:val="002251B3"/>
    <w:rsid w:val="00225BE1"/>
    <w:rsid w:val="00225FFA"/>
    <w:rsid w:val="00226A5D"/>
    <w:rsid w:val="00226D9E"/>
    <w:rsid w:val="002271CC"/>
    <w:rsid w:val="002275FB"/>
    <w:rsid w:val="002318F6"/>
    <w:rsid w:val="00231921"/>
    <w:rsid w:val="00232AB9"/>
    <w:rsid w:val="00232D31"/>
    <w:rsid w:val="00233069"/>
    <w:rsid w:val="002334F7"/>
    <w:rsid w:val="00234851"/>
    <w:rsid w:val="00235020"/>
    <w:rsid w:val="00235180"/>
    <w:rsid w:val="002352AD"/>
    <w:rsid w:val="00235409"/>
    <w:rsid w:val="00235B56"/>
    <w:rsid w:val="00237547"/>
    <w:rsid w:val="00237707"/>
    <w:rsid w:val="00237DE7"/>
    <w:rsid w:val="00240283"/>
    <w:rsid w:val="002406BC"/>
    <w:rsid w:val="0024148E"/>
    <w:rsid w:val="00241744"/>
    <w:rsid w:val="00242132"/>
    <w:rsid w:val="002422F9"/>
    <w:rsid w:val="002426BE"/>
    <w:rsid w:val="002427EF"/>
    <w:rsid w:val="0024309A"/>
    <w:rsid w:val="0024357C"/>
    <w:rsid w:val="00243614"/>
    <w:rsid w:val="00243AAB"/>
    <w:rsid w:val="002443F6"/>
    <w:rsid w:val="002454F9"/>
    <w:rsid w:val="00245A63"/>
    <w:rsid w:val="002464C0"/>
    <w:rsid w:val="002465CE"/>
    <w:rsid w:val="002468BE"/>
    <w:rsid w:val="002476D3"/>
    <w:rsid w:val="00247C52"/>
    <w:rsid w:val="00250999"/>
    <w:rsid w:val="00250EBF"/>
    <w:rsid w:val="002511A8"/>
    <w:rsid w:val="0025169E"/>
    <w:rsid w:val="00251A95"/>
    <w:rsid w:val="00252048"/>
    <w:rsid w:val="00252391"/>
    <w:rsid w:val="0025259B"/>
    <w:rsid w:val="002530E0"/>
    <w:rsid w:val="002531BD"/>
    <w:rsid w:val="00253B38"/>
    <w:rsid w:val="00253D02"/>
    <w:rsid w:val="00255095"/>
    <w:rsid w:val="00255E86"/>
    <w:rsid w:val="0025612F"/>
    <w:rsid w:val="00256164"/>
    <w:rsid w:val="00256B96"/>
    <w:rsid w:val="00256F94"/>
    <w:rsid w:val="002571AC"/>
    <w:rsid w:val="00257751"/>
    <w:rsid w:val="00257E31"/>
    <w:rsid w:val="00260008"/>
    <w:rsid w:val="0026061F"/>
    <w:rsid w:val="00260F4F"/>
    <w:rsid w:val="00261A5F"/>
    <w:rsid w:val="002621BB"/>
    <w:rsid w:val="00262F06"/>
    <w:rsid w:val="00264400"/>
    <w:rsid w:val="00265075"/>
    <w:rsid w:val="00267206"/>
    <w:rsid w:val="002674EB"/>
    <w:rsid w:val="00267C27"/>
    <w:rsid w:val="00270920"/>
    <w:rsid w:val="00270ABB"/>
    <w:rsid w:val="00270E83"/>
    <w:rsid w:val="00270F43"/>
    <w:rsid w:val="002719B7"/>
    <w:rsid w:val="00272169"/>
    <w:rsid w:val="002722F9"/>
    <w:rsid w:val="00272D64"/>
    <w:rsid w:val="0027379B"/>
    <w:rsid w:val="00276B88"/>
    <w:rsid w:val="00277FB0"/>
    <w:rsid w:val="002803EC"/>
    <w:rsid w:val="002805B4"/>
    <w:rsid w:val="00280778"/>
    <w:rsid w:val="00280990"/>
    <w:rsid w:val="00280DDF"/>
    <w:rsid w:val="0028144F"/>
    <w:rsid w:val="002815F3"/>
    <w:rsid w:val="00281A8D"/>
    <w:rsid w:val="00281FC3"/>
    <w:rsid w:val="00282709"/>
    <w:rsid w:val="00282D02"/>
    <w:rsid w:val="002838A0"/>
    <w:rsid w:val="00283AD3"/>
    <w:rsid w:val="00284363"/>
    <w:rsid w:val="00284467"/>
    <w:rsid w:val="002846EC"/>
    <w:rsid w:val="002848DA"/>
    <w:rsid w:val="002849FF"/>
    <w:rsid w:val="00284B87"/>
    <w:rsid w:val="00284D06"/>
    <w:rsid w:val="002857DD"/>
    <w:rsid w:val="002858AA"/>
    <w:rsid w:val="002861F1"/>
    <w:rsid w:val="00286BBA"/>
    <w:rsid w:val="00287F50"/>
    <w:rsid w:val="00290A3D"/>
    <w:rsid w:val="0029150A"/>
    <w:rsid w:val="002926FD"/>
    <w:rsid w:val="00293320"/>
    <w:rsid w:val="002935F1"/>
    <w:rsid w:val="002939FC"/>
    <w:rsid w:val="00293A40"/>
    <w:rsid w:val="00294193"/>
    <w:rsid w:val="0029423A"/>
    <w:rsid w:val="0029423C"/>
    <w:rsid w:val="00294870"/>
    <w:rsid w:val="00295E1B"/>
    <w:rsid w:val="00295F1D"/>
    <w:rsid w:val="00296EEB"/>
    <w:rsid w:val="00297C55"/>
    <w:rsid w:val="002A0048"/>
    <w:rsid w:val="002A00C2"/>
    <w:rsid w:val="002A0CF7"/>
    <w:rsid w:val="002A0E0C"/>
    <w:rsid w:val="002A10C0"/>
    <w:rsid w:val="002A2103"/>
    <w:rsid w:val="002A29B1"/>
    <w:rsid w:val="002A3FD5"/>
    <w:rsid w:val="002A3FFA"/>
    <w:rsid w:val="002A4033"/>
    <w:rsid w:val="002A40B4"/>
    <w:rsid w:val="002A4103"/>
    <w:rsid w:val="002A4124"/>
    <w:rsid w:val="002A42CB"/>
    <w:rsid w:val="002A43FD"/>
    <w:rsid w:val="002A6150"/>
    <w:rsid w:val="002A6C49"/>
    <w:rsid w:val="002A745C"/>
    <w:rsid w:val="002A7543"/>
    <w:rsid w:val="002A78C7"/>
    <w:rsid w:val="002A7E38"/>
    <w:rsid w:val="002A7F7D"/>
    <w:rsid w:val="002B04E5"/>
    <w:rsid w:val="002B1A30"/>
    <w:rsid w:val="002B1F30"/>
    <w:rsid w:val="002B3182"/>
    <w:rsid w:val="002B422E"/>
    <w:rsid w:val="002B4D22"/>
    <w:rsid w:val="002B4EB9"/>
    <w:rsid w:val="002B59CA"/>
    <w:rsid w:val="002B5A1A"/>
    <w:rsid w:val="002B5D40"/>
    <w:rsid w:val="002B60E7"/>
    <w:rsid w:val="002B62E5"/>
    <w:rsid w:val="002B683C"/>
    <w:rsid w:val="002B6E7F"/>
    <w:rsid w:val="002B7630"/>
    <w:rsid w:val="002B7A4B"/>
    <w:rsid w:val="002B7C53"/>
    <w:rsid w:val="002B7CAE"/>
    <w:rsid w:val="002B7E05"/>
    <w:rsid w:val="002C0029"/>
    <w:rsid w:val="002C00AE"/>
    <w:rsid w:val="002C03B6"/>
    <w:rsid w:val="002C05FA"/>
    <w:rsid w:val="002C0B85"/>
    <w:rsid w:val="002C19BA"/>
    <w:rsid w:val="002C22A7"/>
    <w:rsid w:val="002C258E"/>
    <w:rsid w:val="002C26E2"/>
    <w:rsid w:val="002C35F6"/>
    <w:rsid w:val="002C3FB2"/>
    <w:rsid w:val="002C4FAD"/>
    <w:rsid w:val="002C52DE"/>
    <w:rsid w:val="002C5607"/>
    <w:rsid w:val="002C5983"/>
    <w:rsid w:val="002C6F7B"/>
    <w:rsid w:val="002C797F"/>
    <w:rsid w:val="002C7B27"/>
    <w:rsid w:val="002D0142"/>
    <w:rsid w:val="002D05CE"/>
    <w:rsid w:val="002D0957"/>
    <w:rsid w:val="002D1CE6"/>
    <w:rsid w:val="002D20BC"/>
    <w:rsid w:val="002D222A"/>
    <w:rsid w:val="002D22CC"/>
    <w:rsid w:val="002D2E98"/>
    <w:rsid w:val="002D3605"/>
    <w:rsid w:val="002D3879"/>
    <w:rsid w:val="002D3E5C"/>
    <w:rsid w:val="002D48DA"/>
    <w:rsid w:val="002D4A28"/>
    <w:rsid w:val="002D4FC2"/>
    <w:rsid w:val="002D5084"/>
    <w:rsid w:val="002D52B7"/>
    <w:rsid w:val="002D679D"/>
    <w:rsid w:val="002D6960"/>
    <w:rsid w:val="002D7F95"/>
    <w:rsid w:val="002E059D"/>
    <w:rsid w:val="002E07F9"/>
    <w:rsid w:val="002E3082"/>
    <w:rsid w:val="002E3AA5"/>
    <w:rsid w:val="002E3E2C"/>
    <w:rsid w:val="002E3E3D"/>
    <w:rsid w:val="002E4367"/>
    <w:rsid w:val="002E4F19"/>
    <w:rsid w:val="002E58F6"/>
    <w:rsid w:val="002E5BD3"/>
    <w:rsid w:val="002E64F9"/>
    <w:rsid w:val="002E6728"/>
    <w:rsid w:val="002E713D"/>
    <w:rsid w:val="002E7A12"/>
    <w:rsid w:val="002F0BE5"/>
    <w:rsid w:val="002F0D38"/>
    <w:rsid w:val="002F2D74"/>
    <w:rsid w:val="002F476B"/>
    <w:rsid w:val="002F4EBF"/>
    <w:rsid w:val="002F4F76"/>
    <w:rsid w:val="002F584D"/>
    <w:rsid w:val="002F5FBD"/>
    <w:rsid w:val="002F7DC3"/>
    <w:rsid w:val="00300BAA"/>
    <w:rsid w:val="0030105D"/>
    <w:rsid w:val="003017C0"/>
    <w:rsid w:val="0030194C"/>
    <w:rsid w:val="00301B99"/>
    <w:rsid w:val="00302740"/>
    <w:rsid w:val="00302763"/>
    <w:rsid w:val="003035D8"/>
    <w:rsid w:val="00304521"/>
    <w:rsid w:val="00304730"/>
    <w:rsid w:val="0030516E"/>
    <w:rsid w:val="00305EEA"/>
    <w:rsid w:val="003060AB"/>
    <w:rsid w:val="00306359"/>
    <w:rsid w:val="00307672"/>
    <w:rsid w:val="00310002"/>
    <w:rsid w:val="00310464"/>
    <w:rsid w:val="0031047E"/>
    <w:rsid w:val="003104A0"/>
    <w:rsid w:val="0031055F"/>
    <w:rsid w:val="00311AA9"/>
    <w:rsid w:val="00311FD3"/>
    <w:rsid w:val="003125CF"/>
    <w:rsid w:val="00312D03"/>
    <w:rsid w:val="003131FA"/>
    <w:rsid w:val="00313D81"/>
    <w:rsid w:val="00316150"/>
    <w:rsid w:val="003163B1"/>
    <w:rsid w:val="003165C2"/>
    <w:rsid w:val="00317C97"/>
    <w:rsid w:val="00320287"/>
    <w:rsid w:val="00321074"/>
    <w:rsid w:val="00322556"/>
    <w:rsid w:val="00322FD9"/>
    <w:rsid w:val="003232C2"/>
    <w:rsid w:val="003233A4"/>
    <w:rsid w:val="003245A7"/>
    <w:rsid w:val="003246AF"/>
    <w:rsid w:val="003248DD"/>
    <w:rsid w:val="00324987"/>
    <w:rsid w:val="00324BE6"/>
    <w:rsid w:val="00324CA3"/>
    <w:rsid w:val="0032522E"/>
    <w:rsid w:val="0032563F"/>
    <w:rsid w:val="003258BC"/>
    <w:rsid w:val="003273F7"/>
    <w:rsid w:val="00327444"/>
    <w:rsid w:val="0032777C"/>
    <w:rsid w:val="0033005F"/>
    <w:rsid w:val="003303A6"/>
    <w:rsid w:val="0033142A"/>
    <w:rsid w:val="0033149A"/>
    <w:rsid w:val="00331D0B"/>
    <w:rsid w:val="00331E26"/>
    <w:rsid w:val="00332A6D"/>
    <w:rsid w:val="00333715"/>
    <w:rsid w:val="00333C38"/>
    <w:rsid w:val="00333DCB"/>
    <w:rsid w:val="00333DEB"/>
    <w:rsid w:val="003347C8"/>
    <w:rsid w:val="003357C0"/>
    <w:rsid w:val="00336FDC"/>
    <w:rsid w:val="00337435"/>
    <w:rsid w:val="0034052B"/>
    <w:rsid w:val="003406BC"/>
    <w:rsid w:val="00341462"/>
    <w:rsid w:val="00341960"/>
    <w:rsid w:val="00341A86"/>
    <w:rsid w:val="00341D16"/>
    <w:rsid w:val="003420CF"/>
    <w:rsid w:val="00342562"/>
    <w:rsid w:val="00342B33"/>
    <w:rsid w:val="00342B76"/>
    <w:rsid w:val="003436A2"/>
    <w:rsid w:val="00343BDC"/>
    <w:rsid w:val="00344A1C"/>
    <w:rsid w:val="00345A10"/>
    <w:rsid w:val="00346416"/>
    <w:rsid w:val="00346D34"/>
    <w:rsid w:val="00347786"/>
    <w:rsid w:val="003505FE"/>
    <w:rsid w:val="00350DC9"/>
    <w:rsid w:val="003512C3"/>
    <w:rsid w:val="00351369"/>
    <w:rsid w:val="00351A4B"/>
    <w:rsid w:val="0035347C"/>
    <w:rsid w:val="003539D8"/>
    <w:rsid w:val="00353A36"/>
    <w:rsid w:val="00353AF6"/>
    <w:rsid w:val="00353EF3"/>
    <w:rsid w:val="00354286"/>
    <w:rsid w:val="00355CC2"/>
    <w:rsid w:val="0035609F"/>
    <w:rsid w:val="00356943"/>
    <w:rsid w:val="00356B01"/>
    <w:rsid w:val="003570AF"/>
    <w:rsid w:val="003572FA"/>
    <w:rsid w:val="00357C86"/>
    <w:rsid w:val="00360B8B"/>
    <w:rsid w:val="003613F0"/>
    <w:rsid w:val="00361913"/>
    <w:rsid w:val="003623FF"/>
    <w:rsid w:val="003624A7"/>
    <w:rsid w:val="0036290D"/>
    <w:rsid w:val="00362D7E"/>
    <w:rsid w:val="00363CE6"/>
    <w:rsid w:val="003645B3"/>
    <w:rsid w:val="003649BB"/>
    <w:rsid w:val="00364F3F"/>
    <w:rsid w:val="00365189"/>
    <w:rsid w:val="00365833"/>
    <w:rsid w:val="003659FD"/>
    <w:rsid w:val="00366D4B"/>
    <w:rsid w:val="00367572"/>
    <w:rsid w:val="00367629"/>
    <w:rsid w:val="00370154"/>
    <w:rsid w:val="0037038E"/>
    <w:rsid w:val="00370912"/>
    <w:rsid w:val="0037197E"/>
    <w:rsid w:val="0037294E"/>
    <w:rsid w:val="00372AD1"/>
    <w:rsid w:val="00373C87"/>
    <w:rsid w:val="00374600"/>
    <w:rsid w:val="003767C5"/>
    <w:rsid w:val="003771EB"/>
    <w:rsid w:val="00377644"/>
    <w:rsid w:val="003814B5"/>
    <w:rsid w:val="00381577"/>
    <w:rsid w:val="003819CC"/>
    <w:rsid w:val="003823F1"/>
    <w:rsid w:val="003829B6"/>
    <w:rsid w:val="00383413"/>
    <w:rsid w:val="003834DE"/>
    <w:rsid w:val="003838D0"/>
    <w:rsid w:val="003855FC"/>
    <w:rsid w:val="0038568B"/>
    <w:rsid w:val="0038574C"/>
    <w:rsid w:val="00385995"/>
    <w:rsid w:val="00386844"/>
    <w:rsid w:val="003869CD"/>
    <w:rsid w:val="00386A7D"/>
    <w:rsid w:val="00386C11"/>
    <w:rsid w:val="00387320"/>
    <w:rsid w:val="003876E2"/>
    <w:rsid w:val="00390A9C"/>
    <w:rsid w:val="003910D8"/>
    <w:rsid w:val="0039152A"/>
    <w:rsid w:val="00392468"/>
    <w:rsid w:val="00392772"/>
    <w:rsid w:val="0039280E"/>
    <w:rsid w:val="0039299A"/>
    <w:rsid w:val="00392A00"/>
    <w:rsid w:val="00393208"/>
    <w:rsid w:val="00393596"/>
    <w:rsid w:val="00393C07"/>
    <w:rsid w:val="00393E38"/>
    <w:rsid w:val="00394196"/>
    <w:rsid w:val="003941E9"/>
    <w:rsid w:val="003943D1"/>
    <w:rsid w:val="00394692"/>
    <w:rsid w:val="00394745"/>
    <w:rsid w:val="00396795"/>
    <w:rsid w:val="0039697C"/>
    <w:rsid w:val="0039711C"/>
    <w:rsid w:val="00397A2A"/>
    <w:rsid w:val="003A03ED"/>
    <w:rsid w:val="003A04D5"/>
    <w:rsid w:val="003A0AA0"/>
    <w:rsid w:val="003A0F8D"/>
    <w:rsid w:val="003A1062"/>
    <w:rsid w:val="003A1A30"/>
    <w:rsid w:val="003A25C4"/>
    <w:rsid w:val="003A2994"/>
    <w:rsid w:val="003A2ADC"/>
    <w:rsid w:val="003A413D"/>
    <w:rsid w:val="003A48B7"/>
    <w:rsid w:val="003A5846"/>
    <w:rsid w:val="003A5932"/>
    <w:rsid w:val="003A59A9"/>
    <w:rsid w:val="003A6A21"/>
    <w:rsid w:val="003A7162"/>
    <w:rsid w:val="003A7398"/>
    <w:rsid w:val="003B0093"/>
    <w:rsid w:val="003B0774"/>
    <w:rsid w:val="003B096E"/>
    <w:rsid w:val="003B16A0"/>
    <w:rsid w:val="003B3325"/>
    <w:rsid w:val="003B3386"/>
    <w:rsid w:val="003B467C"/>
    <w:rsid w:val="003B4E62"/>
    <w:rsid w:val="003B582D"/>
    <w:rsid w:val="003B5A05"/>
    <w:rsid w:val="003B5B21"/>
    <w:rsid w:val="003B61DF"/>
    <w:rsid w:val="003B6392"/>
    <w:rsid w:val="003B70C6"/>
    <w:rsid w:val="003B7457"/>
    <w:rsid w:val="003B7568"/>
    <w:rsid w:val="003C0B18"/>
    <w:rsid w:val="003C0CE5"/>
    <w:rsid w:val="003C1026"/>
    <w:rsid w:val="003C24DD"/>
    <w:rsid w:val="003C3CD7"/>
    <w:rsid w:val="003C4166"/>
    <w:rsid w:val="003C4177"/>
    <w:rsid w:val="003C463E"/>
    <w:rsid w:val="003C4766"/>
    <w:rsid w:val="003C4A78"/>
    <w:rsid w:val="003C5123"/>
    <w:rsid w:val="003C62EF"/>
    <w:rsid w:val="003C6E94"/>
    <w:rsid w:val="003C7024"/>
    <w:rsid w:val="003C7C96"/>
    <w:rsid w:val="003D3D09"/>
    <w:rsid w:val="003D3D5E"/>
    <w:rsid w:val="003D4375"/>
    <w:rsid w:val="003D49BD"/>
    <w:rsid w:val="003D4FFB"/>
    <w:rsid w:val="003D5AD2"/>
    <w:rsid w:val="003D5F1D"/>
    <w:rsid w:val="003D5F89"/>
    <w:rsid w:val="003D60B8"/>
    <w:rsid w:val="003D6C47"/>
    <w:rsid w:val="003D7BEF"/>
    <w:rsid w:val="003D7CD5"/>
    <w:rsid w:val="003D7F89"/>
    <w:rsid w:val="003E037D"/>
    <w:rsid w:val="003E103F"/>
    <w:rsid w:val="003E1E7A"/>
    <w:rsid w:val="003E20E3"/>
    <w:rsid w:val="003E31CA"/>
    <w:rsid w:val="003E328C"/>
    <w:rsid w:val="003E37D1"/>
    <w:rsid w:val="003E4F4B"/>
    <w:rsid w:val="003E4FBB"/>
    <w:rsid w:val="003E5ABD"/>
    <w:rsid w:val="003E5D30"/>
    <w:rsid w:val="003E68C4"/>
    <w:rsid w:val="003E6E32"/>
    <w:rsid w:val="003E6E75"/>
    <w:rsid w:val="003E72B9"/>
    <w:rsid w:val="003E7980"/>
    <w:rsid w:val="003F12DF"/>
    <w:rsid w:val="003F1332"/>
    <w:rsid w:val="003F1A7E"/>
    <w:rsid w:val="003F213F"/>
    <w:rsid w:val="003F2437"/>
    <w:rsid w:val="003F2693"/>
    <w:rsid w:val="003F467F"/>
    <w:rsid w:val="003F4896"/>
    <w:rsid w:val="003F4B32"/>
    <w:rsid w:val="003F57DF"/>
    <w:rsid w:val="003F65EF"/>
    <w:rsid w:val="003F68C1"/>
    <w:rsid w:val="003F6AF1"/>
    <w:rsid w:val="003F743C"/>
    <w:rsid w:val="003F762D"/>
    <w:rsid w:val="003F7F26"/>
    <w:rsid w:val="00400E91"/>
    <w:rsid w:val="004012C4"/>
    <w:rsid w:val="004015A8"/>
    <w:rsid w:val="00401A7F"/>
    <w:rsid w:val="004035DD"/>
    <w:rsid w:val="004036AE"/>
    <w:rsid w:val="00404518"/>
    <w:rsid w:val="004048B8"/>
    <w:rsid w:val="00405C63"/>
    <w:rsid w:val="00406A18"/>
    <w:rsid w:val="00407F01"/>
    <w:rsid w:val="00410347"/>
    <w:rsid w:val="00411FCC"/>
    <w:rsid w:val="00414034"/>
    <w:rsid w:val="0041417F"/>
    <w:rsid w:val="004142BE"/>
    <w:rsid w:val="00414CD9"/>
    <w:rsid w:val="00415081"/>
    <w:rsid w:val="0041551A"/>
    <w:rsid w:val="0041571C"/>
    <w:rsid w:val="0041587F"/>
    <w:rsid w:val="0041639D"/>
    <w:rsid w:val="00416A8A"/>
    <w:rsid w:val="004171FA"/>
    <w:rsid w:val="004178C1"/>
    <w:rsid w:val="0041792B"/>
    <w:rsid w:val="00417B29"/>
    <w:rsid w:val="0042031F"/>
    <w:rsid w:val="0042055B"/>
    <w:rsid w:val="00420756"/>
    <w:rsid w:val="00420EFF"/>
    <w:rsid w:val="00421012"/>
    <w:rsid w:val="00421B00"/>
    <w:rsid w:val="004226F2"/>
    <w:rsid w:val="00422BD0"/>
    <w:rsid w:val="00422E58"/>
    <w:rsid w:val="00423422"/>
    <w:rsid w:val="004235B2"/>
    <w:rsid w:val="004236FB"/>
    <w:rsid w:val="0042416C"/>
    <w:rsid w:val="0042462C"/>
    <w:rsid w:val="004253D6"/>
    <w:rsid w:val="00425CD2"/>
    <w:rsid w:val="0042607D"/>
    <w:rsid w:val="0042714A"/>
    <w:rsid w:val="00427771"/>
    <w:rsid w:val="00427AF8"/>
    <w:rsid w:val="00427F40"/>
    <w:rsid w:val="004305FC"/>
    <w:rsid w:val="00430890"/>
    <w:rsid w:val="00430F16"/>
    <w:rsid w:val="00430FF4"/>
    <w:rsid w:val="0043196C"/>
    <w:rsid w:val="00433CA7"/>
    <w:rsid w:val="00433F3C"/>
    <w:rsid w:val="00434AF4"/>
    <w:rsid w:val="004351D0"/>
    <w:rsid w:val="00435D35"/>
    <w:rsid w:val="00436205"/>
    <w:rsid w:val="00436A6E"/>
    <w:rsid w:val="00437DDE"/>
    <w:rsid w:val="004404C5"/>
    <w:rsid w:val="004409C3"/>
    <w:rsid w:val="00440B76"/>
    <w:rsid w:val="00440D45"/>
    <w:rsid w:val="004412EB"/>
    <w:rsid w:val="0044169F"/>
    <w:rsid w:val="004417FA"/>
    <w:rsid w:val="00442446"/>
    <w:rsid w:val="00443C7C"/>
    <w:rsid w:val="00443F20"/>
    <w:rsid w:val="00445B98"/>
    <w:rsid w:val="00445E10"/>
    <w:rsid w:val="00446249"/>
    <w:rsid w:val="004464D7"/>
    <w:rsid w:val="004471BC"/>
    <w:rsid w:val="0045024C"/>
    <w:rsid w:val="00450C2F"/>
    <w:rsid w:val="00450CE5"/>
    <w:rsid w:val="004518AF"/>
    <w:rsid w:val="00452837"/>
    <w:rsid w:val="00452DF7"/>
    <w:rsid w:val="004530ED"/>
    <w:rsid w:val="00453152"/>
    <w:rsid w:val="00453830"/>
    <w:rsid w:val="00454158"/>
    <w:rsid w:val="0045470B"/>
    <w:rsid w:val="004548AC"/>
    <w:rsid w:val="00455905"/>
    <w:rsid w:val="0045607B"/>
    <w:rsid w:val="004560E6"/>
    <w:rsid w:val="0045712A"/>
    <w:rsid w:val="004604BA"/>
    <w:rsid w:val="00460FFC"/>
    <w:rsid w:val="0046112F"/>
    <w:rsid w:val="004615CC"/>
    <w:rsid w:val="004620F4"/>
    <w:rsid w:val="0046268C"/>
    <w:rsid w:val="004629F1"/>
    <w:rsid w:val="00462C1A"/>
    <w:rsid w:val="00462D18"/>
    <w:rsid w:val="00462E8C"/>
    <w:rsid w:val="00462F61"/>
    <w:rsid w:val="0046303A"/>
    <w:rsid w:val="00463467"/>
    <w:rsid w:val="0046380C"/>
    <w:rsid w:val="00463F86"/>
    <w:rsid w:val="0046448F"/>
    <w:rsid w:val="00464508"/>
    <w:rsid w:val="00464723"/>
    <w:rsid w:val="004655D7"/>
    <w:rsid w:val="00465E1A"/>
    <w:rsid w:val="00465F39"/>
    <w:rsid w:val="00466919"/>
    <w:rsid w:val="00466A08"/>
    <w:rsid w:val="00466DF9"/>
    <w:rsid w:val="0047084D"/>
    <w:rsid w:val="00470CCF"/>
    <w:rsid w:val="00471125"/>
    <w:rsid w:val="00471CB5"/>
    <w:rsid w:val="00471E78"/>
    <w:rsid w:val="00471F1E"/>
    <w:rsid w:val="00472734"/>
    <w:rsid w:val="0047350F"/>
    <w:rsid w:val="004736C2"/>
    <w:rsid w:val="00473A61"/>
    <w:rsid w:val="00474477"/>
    <w:rsid w:val="00474B7A"/>
    <w:rsid w:val="00475083"/>
    <w:rsid w:val="00475432"/>
    <w:rsid w:val="00475634"/>
    <w:rsid w:val="0047635D"/>
    <w:rsid w:val="00477E60"/>
    <w:rsid w:val="00480123"/>
    <w:rsid w:val="00480A72"/>
    <w:rsid w:val="00480BDA"/>
    <w:rsid w:val="00481AAC"/>
    <w:rsid w:val="0048213A"/>
    <w:rsid w:val="0048259E"/>
    <w:rsid w:val="00482AA0"/>
    <w:rsid w:val="00482E56"/>
    <w:rsid w:val="00482F7D"/>
    <w:rsid w:val="004842FE"/>
    <w:rsid w:val="00484363"/>
    <w:rsid w:val="004844DE"/>
    <w:rsid w:val="0048474B"/>
    <w:rsid w:val="00484917"/>
    <w:rsid w:val="00485746"/>
    <w:rsid w:val="00486190"/>
    <w:rsid w:val="0048659E"/>
    <w:rsid w:val="00487B37"/>
    <w:rsid w:val="004905D8"/>
    <w:rsid w:val="00490E66"/>
    <w:rsid w:val="004934C6"/>
    <w:rsid w:val="00493680"/>
    <w:rsid w:val="004937CA"/>
    <w:rsid w:val="0049398A"/>
    <w:rsid w:val="00494472"/>
    <w:rsid w:val="004954A9"/>
    <w:rsid w:val="00495CDA"/>
    <w:rsid w:val="00496051"/>
    <w:rsid w:val="00496ABD"/>
    <w:rsid w:val="004A0B3F"/>
    <w:rsid w:val="004A0DF2"/>
    <w:rsid w:val="004A11D8"/>
    <w:rsid w:val="004A1338"/>
    <w:rsid w:val="004A17EB"/>
    <w:rsid w:val="004A1E69"/>
    <w:rsid w:val="004A2818"/>
    <w:rsid w:val="004A31D6"/>
    <w:rsid w:val="004A3A40"/>
    <w:rsid w:val="004A3B37"/>
    <w:rsid w:val="004A44A6"/>
    <w:rsid w:val="004A4CA8"/>
    <w:rsid w:val="004A4D46"/>
    <w:rsid w:val="004A6310"/>
    <w:rsid w:val="004A6833"/>
    <w:rsid w:val="004A6983"/>
    <w:rsid w:val="004A6B53"/>
    <w:rsid w:val="004A7134"/>
    <w:rsid w:val="004A77D4"/>
    <w:rsid w:val="004B099E"/>
    <w:rsid w:val="004B0A58"/>
    <w:rsid w:val="004B0BFA"/>
    <w:rsid w:val="004B1158"/>
    <w:rsid w:val="004B1F2D"/>
    <w:rsid w:val="004B2C26"/>
    <w:rsid w:val="004B34D3"/>
    <w:rsid w:val="004B397E"/>
    <w:rsid w:val="004B3E65"/>
    <w:rsid w:val="004B4737"/>
    <w:rsid w:val="004B4BC0"/>
    <w:rsid w:val="004B529D"/>
    <w:rsid w:val="004B536D"/>
    <w:rsid w:val="004B54C6"/>
    <w:rsid w:val="004B59B7"/>
    <w:rsid w:val="004B6AC5"/>
    <w:rsid w:val="004C0026"/>
    <w:rsid w:val="004C0436"/>
    <w:rsid w:val="004C1483"/>
    <w:rsid w:val="004C167C"/>
    <w:rsid w:val="004C16C0"/>
    <w:rsid w:val="004C19DE"/>
    <w:rsid w:val="004C1AA4"/>
    <w:rsid w:val="004C2F74"/>
    <w:rsid w:val="004C3751"/>
    <w:rsid w:val="004C4E0A"/>
    <w:rsid w:val="004C530D"/>
    <w:rsid w:val="004C55C1"/>
    <w:rsid w:val="004C61AE"/>
    <w:rsid w:val="004D0694"/>
    <w:rsid w:val="004D13A9"/>
    <w:rsid w:val="004D1815"/>
    <w:rsid w:val="004D1A28"/>
    <w:rsid w:val="004D1B95"/>
    <w:rsid w:val="004D24FC"/>
    <w:rsid w:val="004D2A1A"/>
    <w:rsid w:val="004D3062"/>
    <w:rsid w:val="004D3F2B"/>
    <w:rsid w:val="004D41E9"/>
    <w:rsid w:val="004D57A4"/>
    <w:rsid w:val="004D57DA"/>
    <w:rsid w:val="004D6389"/>
    <w:rsid w:val="004D7C9A"/>
    <w:rsid w:val="004D7F77"/>
    <w:rsid w:val="004E0798"/>
    <w:rsid w:val="004E0B91"/>
    <w:rsid w:val="004E0FFD"/>
    <w:rsid w:val="004E125E"/>
    <w:rsid w:val="004E1978"/>
    <w:rsid w:val="004E27F6"/>
    <w:rsid w:val="004E2EBA"/>
    <w:rsid w:val="004E3785"/>
    <w:rsid w:val="004E3C5C"/>
    <w:rsid w:val="004E3F98"/>
    <w:rsid w:val="004E4A61"/>
    <w:rsid w:val="004E50C3"/>
    <w:rsid w:val="004E5969"/>
    <w:rsid w:val="004E5BEC"/>
    <w:rsid w:val="004E6634"/>
    <w:rsid w:val="004E7A4A"/>
    <w:rsid w:val="004E7B52"/>
    <w:rsid w:val="004E7F29"/>
    <w:rsid w:val="004F084D"/>
    <w:rsid w:val="004F1111"/>
    <w:rsid w:val="004F19FA"/>
    <w:rsid w:val="004F2BD3"/>
    <w:rsid w:val="004F39A6"/>
    <w:rsid w:val="004F4164"/>
    <w:rsid w:val="004F4572"/>
    <w:rsid w:val="004F4731"/>
    <w:rsid w:val="004F58A4"/>
    <w:rsid w:val="004F723E"/>
    <w:rsid w:val="00500AEC"/>
    <w:rsid w:val="00500CDF"/>
    <w:rsid w:val="00500FCB"/>
    <w:rsid w:val="0050134C"/>
    <w:rsid w:val="00501454"/>
    <w:rsid w:val="00501726"/>
    <w:rsid w:val="0050185E"/>
    <w:rsid w:val="00501B2E"/>
    <w:rsid w:val="00501DA1"/>
    <w:rsid w:val="00502513"/>
    <w:rsid w:val="00502A78"/>
    <w:rsid w:val="00503E7D"/>
    <w:rsid w:val="00504B11"/>
    <w:rsid w:val="00504F33"/>
    <w:rsid w:val="005065B0"/>
    <w:rsid w:val="005068DE"/>
    <w:rsid w:val="00506927"/>
    <w:rsid w:val="00510320"/>
    <w:rsid w:val="005108F7"/>
    <w:rsid w:val="005111CB"/>
    <w:rsid w:val="005113AB"/>
    <w:rsid w:val="005113CA"/>
    <w:rsid w:val="005115B4"/>
    <w:rsid w:val="005118B6"/>
    <w:rsid w:val="00511B37"/>
    <w:rsid w:val="00511BF5"/>
    <w:rsid w:val="00512571"/>
    <w:rsid w:val="00512636"/>
    <w:rsid w:val="005137DF"/>
    <w:rsid w:val="00513C8A"/>
    <w:rsid w:val="00513CAD"/>
    <w:rsid w:val="0051434B"/>
    <w:rsid w:val="00514A36"/>
    <w:rsid w:val="00515743"/>
    <w:rsid w:val="00515E9F"/>
    <w:rsid w:val="0051669D"/>
    <w:rsid w:val="00516DFD"/>
    <w:rsid w:val="005174D9"/>
    <w:rsid w:val="005175E5"/>
    <w:rsid w:val="00517B39"/>
    <w:rsid w:val="0052002F"/>
    <w:rsid w:val="0052003E"/>
    <w:rsid w:val="00520828"/>
    <w:rsid w:val="005208A7"/>
    <w:rsid w:val="00520CDA"/>
    <w:rsid w:val="0052116E"/>
    <w:rsid w:val="005226AD"/>
    <w:rsid w:val="00523386"/>
    <w:rsid w:val="00523E37"/>
    <w:rsid w:val="00524403"/>
    <w:rsid w:val="00524F6B"/>
    <w:rsid w:val="00525E3A"/>
    <w:rsid w:val="0052602B"/>
    <w:rsid w:val="005261D9"/>
    <w:rsid w:val="0052621C"/>
    <w:rsid w:val="00526D8C"/>
    <w:rsid w:val="00526DF3"/>
    <w:rsid w:val="005271C9"/>
    <w:rsid w:val="005273A2"/>
    <w:rsid w:val="005278EB"/>
    <w:rsid w:val="00527E90"/>
    <w:rsid w:val="00530D77"/>
    <w:rsid w:val="00531F5F"/>
    <w:rsid w:val="005325D7"/>
    <w:rsid w:val="00533BF6"/>
    <w:rsid w:val="00535868"/>
    <w:rsid w:val="005359C6"/>
    <w:rsid w:val="0053641A"/>
    <w:rsid w:val="00536BDC"/>
    <w:rsid w:val="0053720C"/>
    <w:rsid w:val="00537B4C"/>
    <w:rsid w:val="005404A5"/>
    <w:rsid w:val="00540C91"/>
    <w:rsid w:val="00540EAE"/>
    <w:rsid w:val="0054108D"/>
    <w:rsid w:val="00541D34"/>
    <w:rsid w:val="005421C1"/>
    <w:rsid w:val="00542AD4"/>
    <w:rsid w:val="00543342"/>
    <w:rsid w:val="0054415F"/>
    <w:rsid w:val="00544741"/>
    <w:rsid w:val="00544B73"/>
    <w:rsid w:val="0054545D"/>
    <w:rsid w:val="0054575E"/>
    <w:rsid w:val="005458B1"/>
    <w:rsid w:val="00546C1D"/>
    <w:rsid w:val="00546F6A"/>
    <w:rsid w:val="0054722F"/>
    <w:rsid w:val="00547E74"/>
    <w:rsid w:val="00550E67"/>
    <w:rsid w:val="00551565"/>
    <w:rsid w:val="00552A36"/>
    <w:rsid w:val="00552E7A"/>
    <w:rsid w:val="005537CC"/>
    <w:rsid w:val="005542DF"/>
    <w:rsid w:val="00554AEB"/>
    <w:rsid w:val="0055562D"/>
    <w:rsid w:val="00555A87"/>
    <w:rsid w:val="005577D7"/>
    <w:rsid w:val="005603A4"/>
    <w:rsid w:val="0056216C"/>
    <w:rsid w:val="005625C3"/>
    <w:rsid w:val="00562C5E"/>
    <w:rsid w:val="00562CA3"/>
    <w:rsid w:val="00563479"/>
    <w:rsid w:val="005639E8"/>
    <w:rsid w:val="00563CB1"/>
    <w:rsid w:val="005648E3"/>
    <w:rsid w:val="00566D3B"/>
    <w:rsid w:val="0056718C"/>
    <w:rsid w:val="005673C8"/>
    <w:rsid w:val="00570C86"/>
    <w:rsid w:val="00571DEF"/>
    <w:rsid w:val="00572772"/>
    <w:rsid w:val="00572D9A"/>
    <w:rsid w:val="005734FC"/>
    <w:rsid w:val="00573774"/>
    <w:rsid w:val="00575256"/>
    <w:rsid w:val="0057569F"/>
    <w:rsid w:val="00575F0D"/>
    <w:rsid w:val="0057634C"/>
    <w:rsid w:val="0057708E"/>
    <w:rsid w:val="0057785F"/>
    <w:rsid w:val="00577BBE"/>
    <w:rsid w:val="0058028F"/>
    <w:rsid w:val="00580400"/>
    <w:rsid w:val="00580A94"/>
    <w:rsid w:val="00580B78"/>
    <w:rsid w:val="00580F90"/>
    <w:rsid w:val="00581325"/>
    <w:rsid w:val="00581BFE"/>
    <w:rsid w:val="00582E4E"/>
    <w:rsid w:val="00584485"/>
    <w:rsid w:val="005848D6"/>
    <w:rsid w:val="00584CE5"/>
    <w:rsid w:val="0058588E"/>
    <w:rsid w:val="00585A61"/>
    <w:rsid w:val="00585EAE"/>
    <w:rsid w:val="005866B9"/>
    <w:rsid w:val="00586777"/>
    <w:rsid w:val="005867A7"/>
    <w:rsid w:val="00586C8E"/>
    <w:rsid w:val="0058775E"/>
    <w:rsid w:val="00590A79"/>
    <w:rsid w:val="00590EC5"/>
    <w:rsid w:val="00591668"/>
    <w:rsid w:val="00591B20"/>
    <w:rsid w:val="00591C01"/>
    <w:rsid w:val="005924DA"/>
    <w:rsid w:val="00592599"/>
    <w:rsid w:val="0059393C"/>
    <w:rsid w:val="00593B2D"/>
    <w:rsid w:val="00596290"/>
    <w:rsid w:val="00597206"/>
    <w:rsid w:val="005974FC"/>
    <w:rsid w:val="00597F4F"/>
    <w:rsid w:val="005A1683"/>
    <w:rsid w:val="005A1B0F"/>
    <w:rsid w:val="005A3285"/>
    <w:rsid w:val="005A3687"/>
    <w:rsid w:val="005A39CE"/>
    <w:rsid w:val="005A45BE"/>
    <w:rsid w:val="005A4743"/>
    <w:rsid w:val="005A4F15"/>
    <w:rsid w:val="005A4FA9"/>
    <w:rsid w:val="005A554A"/>
    <w:rsid w:val="005A5914"/>
    <w:rsid w:val="005A5D19"/>
    <w:rsid w:val="005A6338"/>
    <w:rsid w:val="005A6B59"/>
    <w:rsid w:val="005A6E64"/>
    <w:rsid w:val="005B0524"/>
    <w:rsid w:val="005B1117"/>
    <w:rsid w:val="005B19E4"/>
    <w:rsid w:val="005B1C82"/>
    <w:rsid w:val="005B1EB8"/>
    <w:rsid w:val="005B26B5"/>
    <w:rsid w:val="005B315B"/>
    <w:rsid w:val="005B39FD"/>
    <w:rsid w:val="005B48F4"/>
    <w:rsid w:val="005B5481"/>
    <w:rsid w:val="005B5483"/>
    <w:rsid w:val="005B5B67"/>
    <w:rsid w:val="005B6B69"/>
    <w:rsid w:val="005B7090"/>
    <w:rsid w:val="005B725D"/>
    <w:rsid w:val="005B728C"/>
    <w:rsid w:val="005B757C"/>
    <w:rsid w:val="005B76DA"/>
    <w:rsid w:val="005B7866"/>
    <w:rsid w:val="005C0DC4"/>
    <w:rsid w:val="005C2261"/>
    <w:rsid w:val="005C2C29"/>
    <w:rsid w:val="005C35A7"/>
    <w:rsid w:val="005C4509"/>
    <w:rsid w:val="005C460A"/>
    <w:rsid w:val="005C4CF2"/>
    <w:rsid w:val="005C5CA9"/>
    <w:rsid w:val="005C673A"/>
    <w:rsid w:val="005C6817"/>
    <w:rsid w:val="005C7099"/>
    <w:rsid w:val="005C7A86"/>
    <w:rsid w:val="005D04A4"/>
    <w:rsid w:val="005D1D9F"/>
    <w:rsid w:val="005D1F72"/>
    <w:rsid w:val="005D2F3B"/>
    <w:rsid w:val="005D392D"/>
    <w:rsid w:val="005D3C05"/>
    <w:rsid w:val="005D60A1"/>
    <w:rsid w:val="005D6340"/>
    <w:rsid w:val="005D6E3A"/>
    <w:rsid w:val="005D7351"/>
    <w:rsid w:val="005D7420"/>
    <w:rsid w:val="005D7C90"/>
    <w:rsid w:val="005E00C4"/>
    <w:rsid w:val="005E0BAC"/>
    <w:rsid w:val="005E1D3C"/>
    <w:rsid w:val="005E1EAE"/>
    <w:rsid w:val="005E2075"/>
    <w:rsid w:val="005E22C5"/>
    <w:rsid w:val="005E24E8"/>
    <w:rsid w:val="005E2CAB"/>
    <w:rsid w:val="005E2F99"/>
    <w:rsid w:val="005E34D1"/>
    <w:rsid w:val="005E3D32"/>
    <w:rsid w:val="005E44DF"/>
    <w:rsid w:val="005E5A45"/>
    <w:rsid w:val="005E6027"/>
    <w:rsid w:val="005E63DF"/>
    <w:rsid w:val="005E7332"/>
    <w:rsid w:val="005F0D90"/>
    <w:rsid w:val="005F1193"/>
    <w:rsid w:val="005F134E"/>
    <w:rsid w:val="005F1BB0"/>
    <w:rsid w:val="005F1FC3"/>
    <w:rsid w:val="005F2208"/>
    <w:rsid w:val="005F241B"/>
    <w:rsid w:val="005F28D2"/>
    <w:rsid w:val="005F28F1"/>
    <w:rsid w:val="005F2EB4"/>
    <w:rsid w:val="005F4249"/>
    <w:rsid w:val="005F4B84"/>
    <w:rsid w:val="005F5F97"/>
    <w:rsid w:val="005F6DEA"/>
    <w:rsid w:val="005F731D"/>
    <w:rsid w:val="005F7396"/>
    <w:rsid w:val="005F74CD"/>
    <w:rsid w:val="005F79AC"/>
    <w:rsid w:val="005F7A07"/>
    <w:rsid w:val="005F7C84"/>
    <w:rsid w:val="005F7E10"/>
    <w:rsid w:val="00600147"/>
    <w:rsid w:val="00600B76"/>
    <w:rsid w:val="00600E13"/>
    <w:rsid w:val="00601633"/>
    <w:rsid w:val="00602AB8"/>
    <w:rsid w:val="00602AC8"/>
    <w:rsid w:val="00604328"/>
    <w:rsid w:val="006055AD"/>
    <w:rsid w:val="0060598D"/>
    <w:rsid w:val="00605A1A"/>
    <w:rsid w:val="006066ED"/>
    <w:rsid w:val="00606E2C"/>
    <w:rsid w:val="0060734F"/>
    <w:rsid w:val="0060745E"/>
    <w:rsid w:val="00607592"/>
    <w:rsid w:val="00607773"/>
    <w:rsid w:val="00607AE0"/>
    <w:rsid w:val="00607BCF"/>
    <w:rsid w:val="00607F25"/>
    <w:rsid w:val="00611885"/>
    <w:rsid w:val="00612277"/>
    <w:rsid w:val="00612EE7"/>
    <w:rsid w:val="00613FDD"/>
    <w:rsid w:val="006140D6"/>
    <w:rsid w:val="00614303"/>
    <w:rsid w:val="00614E35"/>
    <w:rsid w:val="006152FE"/>
    <w:rsid w:val="0061541D"/>
    <w:rsid w:val="00615D33"/>
    <w:rsid w:val="006163C8"/>
    <w:rsid w:val="006168FB"/>
    <w:rsid w:val="0061784D"/>
    <w:rsid w:val="00617B52"/>
    <w:rsid w:val="0062070E"/>
    <w:rsid w:val="00620740"/>
    <w:rsid w:val="00620799"/>
    <w:rsid w:val="00620B60"/>
    <w:rsid w:val="0062251C"/>
    <w:rsid w:val="0062252A"/>
    <w:rsid w:val="0062285A"/>
    <w:rsid w:val="006229EE"/>
    <w:rsid w:val="0062321E"/>
    <w:rsid w:val="0062555F"/>
    <w:rsid w:val="00625C1A"/>
    <w:rsid w:val="0062665A"/>
    <w:rsid w:val="00626797"/>
    <w:rsid w:val="0062702D"/>
    <w:rsid w:val="00627192"/>
    <w:rsid w:val="006272C2"/>
    <w:rsid w:val="006308C7"/>
    <w:rsid w:val="00630EE9"/>
    <w:rsid w:val="00632ADB"/>
    <w:rsid w:val="006331A2"/>
    <w:rsid w:val="0063322C"/>
    <w:rsid w:val="00633619"/>
    <w:rsid w:val="006338D3"/>
    <w:rsid w:val="0063476E"/>
    <w:rsid w:val="0063496A"/>
    <w:rsid w:val="00634BEF"/>
    <w:rsid w:val="00634EBC"/>
    <w:rsid w:val="00635411"/>
    <w:rsid w:val="00636E5F"/>
    <w:rsid w:val="00636FDD"/>
    <w:rsid w:val="00637906"/>
    <w:rsid w:val="0064005F"/>
    <w:rsid w:val="006400C4"/>
    <w:rsid w:val="006406E2"/>
    <w:rsid w:val="0064090D"/>
    <w:rsid w:val="006415F6"/>
    <w:rsid w:val="006422A2"/>
    <w:rsid w:val="00642EA6"/>
    <w:rsid w:val="00643E50"/>
    <w:rsid w:val="00645770"/>
    <w:rsid w:val="00645B2C"/>
    <w:rsid w:val="00645F6B"/>
    <w:rsid w:val="006461F0"/>
    <w:rsid w:val="00646523"/>
    <w:rsid w:val="0064684C"/>
    <w:rsid w:val="00646A10"/>
    <w:rsid w:val="0064731D"/>
    <w:rsid w:val="0065041E"/>
    <w:rsid w:val="0065057C"/>
    <w:rsid w:val="00654375"/>
    <w:rsid w:val="006552E8"/>
    <w:rsid w:val="00655CDF"/>
    <w:rsid w:val="00655D62"/>
    <w:rsid w:val="00655F34"/>
    <w:rsid w:val="00655F3D"/>
    <w:rsid w:val="00655FDE"/>
    <w:rsid w:val="00656388"/>
    <w:rsid w:val="0065703C"/>
    <w:rsid w:val="006609E7"/>
    <w:rsid w:val="00660B90"/>
    <w:rsid w:val="00660E96"/>
    <w:rsid w:val="00661D34"/>
    <w:rsid w:val="0066203C"/>
    <w:rsid w:val="00662BB4"/>
    <w:rsid w:val="00663486"/>
    <w:rsid w:val="006634FF"/>
    <w:rsid w:val="0066450C"/>
    <w:rsid w:val="00664DE0"/>
    <w:rsid w:val="00664EC7"/>
    <w:rsid w:val="006651CD"/>
    <w:rsid w:val="006659B3"/>
    <w:rsid w:val="006667DF"/>
    <w:rsid w:val="00666DE3"/>
    <w:rsid w:val="0066748B"/>
    <w:rsid w:val="00667528"/>
    <w:rsid w:val="0066765C"/>
    <w:rsid w:val="0066782F"/>
    <w:rsid w:val="00667D95"/>
    <w:rsid w:val="0067013F"/>
    <w:rsid w:val="0067068A"/>
    <w:rsid w:val="0067075E"/>
    <w:rsid w:val="00670DF7"/>
    <w:rsid w:val="006711D7"/>
    <w:rsid w:val="00671959"/>
    <w:rsid w:val="00672957"/>
    <w:rsid w:val="00673846"/>
    <w:rsid w:val="00673AC6"/>
    <w:rsid w:val="0067405D"/>
    <w:rsid w:val="00674C93"/>
    <w:rsid w:val="00674D83"/>
    <w:rsid w:val="0067563B"/>
    <w:rsid w:val="00676028"/>
    <w:rsid w:val="00676CFA"/>
    <w:rsid w:val="00677B62"/>
    <w:rsid w:val="006802E3"/>
    <w:rsid w:val="00680350"/>
    <w:rsid w:val="00680424"/>
    <w:rsid w:val="00680542"/>
    <w:rsid w:val="006809E5"/>
    <w:rsid w:val="00681C94"/>
    <w:rsid w:val="00682717"/>
    <w:rsid w:val="006839CF"/>
    <w:rsid w:val="006841D4"/>
    <w:rsid w:val="00684FF3"/>
    <w:rsid w:val="00685FCD"/>
    <w:rsid w:val="006865E1"/>
    <w:rsid w:val="00691205"/>
    <w:rsid w:val="0069272F"/>
    <w:rsid w:val="0069343B"/>
    <w:rsid w:val="006934D9"/>
    <w:rsid w:val="00693531"/>
    <w:rsid w:val="006941C4"/>
    <w:rsid w:val="006942D0"/>
    <w:rsid w:val="00694D2E"/>
    <w:rsid w:val="00694E58"/>
    <w:rsid w:val="00695E18"/>
    <w:rsid w:val="00696579"/>
    <w:rsid w:val="00697076"/>
    <w:rsid w:val="006970A1"/>
    <w:rsid w:val="00697944"/>
    <w:rsid w:val="006A16B7"/>
    <w:rsid w:val="006A2799"/>
    <w:rsid w:val="006A2845"/>
    <w:rsid w:val="006A2891"/>
    <w:rsid w:val="006A2AE3"/>
    <w:rsid w:val="006A2E7E"/>
    <w:rsid w:val="006A2ED7"/>
    <w:rsid w:val="006A32F0"/>
    <w:rsid w:val="006A3E40"/>
    <w:rsid w:val="006A4197"/>
    <w:rsid w:val="006A4A84"/>
    <w:rsid w:val="006A4F1A"/>
    <w:rsid w:val="006A526F"/>
    <w:rsid w:val="006A5F50"/>
    <w:rsid w:val="006A61B3"/>
    <w:rsid w:val="006A63A3"/>
    <w:rsid w:val="006A6463"/>
    <w:rsid w:val="006A64B5"/>
    <w:rsid w:val="006A6EC0"/>
    <w:rsid w:val="006A7A1F"/>
    <w:rsid w:val="006B0EA3"/>
    <w:rsid w:val="006B0EBE"/>
    <w:rsid w:val="006B0F3F"/>
    <w:rsid w:val="006B210C"/>
    <w:rsid w:val="006B2151"/>
    <w:rsid w:val="006B234A"/>
    <w:rsid w:val="006B23B8"/>
    <w:rsid w:val="006B23C6"/>
    <w:rsid w:val="006B267E"/>
    <w:rsid w:val="006B2743"/>
    <w:rsid w:val="006B3510"/>
    <w:rsid w:val="006B3B8F"/>
    <w:rsid w:val="006B3C1A"/>
    <w:rsid w:val="006B3D4D"/>
    <w:rsid w:val="006B47DC"/>
    <w:rsid w:val="006B4997"/>
    <w:rsid w:val="006B531F"/>
    <w:rsid w:val="006B5569"/>
    <w:rsid w:val="006B5AC5"/>
    <w:rsid w:val="006B5CB8"/>
    <w:rsid w:val="006B5EDC"/>
    <w:rsid w:val="006B712F"/>
    <w:rsid w:val="006B7588"/>
    <w:rsid w:val="006C0047"/>
    <w:rsid w:val="006C02A8"/>
    <w:rsid w:val="006C0676"/>
    <w:rsid w:val="006C0825"/>
    <w:rsid w:val="006C0C24"/>
    <w:rsid w:val="006C114C"/>
    <w:rsid w:val="006C1DE3"/>
    <w:rsid w:val="006C21FC"/>
    <w:rsid w:val="006C2536"/>
    <w:rsid w:val="006C271A"/>
    <w:rsid w:val="006C2C2B"/>
    <w:rsid w:val="006C2F12"/>
    <w:rsid w:val="006C3114"/>
    <w:rsid w:val="006C33E0"/>
    <w:rsid w:val="006C3969"/>
    <w:rsid w:val="006C3EAB"/>
    <w:rsid w:val="006C59FF"/>
    <w:rsid w:val="006C6165"/>
    <w:rsid w:val="006C6426"/>
    <w:rsid w:val="006C77CE"/>
    <w:rsid w:val="006D015B"/>
    <w:rsid w:val="006D043A"/>
    <w:rsid w:val="006D081A"/>
    <w:rsid w:val="006D2A19"/>
    <w:rsid w:val="006D2AD0"/>
    <w:rsid w:val="006D2BE4"/>
    <w:rsid w:val="006D2DF4"/>
    <w:rsid w:val="006D2FAA"/>
    <w:rsid w:val="006D3C98"/>
    <w:rsid w:val="006D5404"/>
    <w:rsid w:val="006D5B5E"/>
    <w:rsid w:val="006D6F89"/>
    <w:rsid w:val="006D7814"/>
    <w:rsid w:val="006D7F88"/>
    <w:rsid w:val="006E0100"/>
    <w:rsid w:val="006E0809"/>
    <w:rsid w:val="006E0C32"/>
    <w:rsid w:val="006E0D5A"/>
    <w:rsid w:val="006E1818"/>
    <w:rsid w:val="006E1AB9"/>
    <w:rsid w:val="006E1B5B"/>
    <w:rsid w:val="006E1C50"/>
    <w:rsid w:val="006E3028"/>
    <w:rsid w:val="006E315A"/>
    <w:rsid w:val="006E3C17"/>
    <w:rsid w:val="006E40D3"/>
    <w:rsid w:val="006E4129"/>
    <w:rsid w:val="006E584D"/>
    <w:rsid w:val="006E77D6"/>
    <w:rsid w:val="006E787D"/>
    <w:rsid w:val="006F0870"/>
    <w:rsid w:val="006F108C"/>
    <w:rsid w:val="006F15C2"/>
    <w:rsid w:val="006F2E95"/>
    <w:rsid w:val="006F3175"/>
    <w:rsid w:val="006F350A"/>
    <w:rsid w:val="006F4D3E"/>
    <w:rsid w:val="006F4DAA"/>
    <w:rsid w:val="006F4E32"/>
    <w:rsid w:val="006F5599"/>
    <w:rsid w:val="006F561A"/>
    <w:rsid w:val="006F5DAA"/>
    <w:rsid w:val="006F61B5"/>
    <w:rsid w:val="006F7E93"/>
    <w:rsid w:val="006F7FD3"/>
    <w:rsid w:val="007001DC"/>
    <w:rsid w:val="007002AF"/>
    <w:rsid w:val="00700BC4"/>
    <w:rsid w:val="00701A7C"/>
    <w:rsid w:val="00702008"/>
    <w:rsid w:val="00702CFF"/>
    <w:rsid w:val="00702D4B"/>
    <w:rsid w:val="00703583"/>
    <w:rsid w:val="00703AC0"/>
    <w:rsid w:val="00703E54"/>
    <w:rsid w:val="00703F70"/>
    <w:rsid w:val="00704132"/>
    <w:rsid w:val="0070453A"/>
    <w:rsid w:val="007046A8"/>
    <w:rsid w:val="007058A6"/>
    <w:rsid w:val="007058BC"/>
    <w:rsid w:val="00705D9F"/>
    <w:rsid w:val="007063C5"/>
    <w:rsid w:val="0070701F"/>
    <w:rsid w:val="0071039C"/>
    <w:rsid w:val="007104EA"/>
    <w:rsid w:val="007105DF"/>
    <w:rsid w:val="00710F3D"/>
    <w:rsid w:val="007116B4"/>
    <w:rsid w:val="00711CDC"/>
    <w:rsid w:val="00711F18"/>
    <w:rsid w:val="00711FCD"/>
    <w:rsid w:val="007129EE"/>
    <w:rsid w:val="00712C49"/>
    <w:rsid w:val="0071328B"/>
    <w:rsid w:val="007134D6"/>
    <w:rsid w:val="007135B7"/>
    <w:rsid w:val="0071393B"/>
    <w:rsid w:val="00713BD7"/>
    <w:rsid w:val="0071415C"/>
    <w:rsid w:val="00715468"/>
    <w:rsid w:val="007155A4"/>
    <w:rsid w:val="00715CBE"/>
    <w:rsid w:val="00715CE8"/>
    <w:rsid w:val="00716D9D"/>
    <w:rsid w:val="00717E3A"/>
    <w:rsid w:val="007202C6"/>
    <w:rsid w:val="007227D8"/>
    <w:rsid w:val="007229C5"/>
    <w:rsid w:val="0072355C"/>
    <w:rsid w:val="007239A2"/>
    <w:rsid w:val="00724B8F"/>
    <w:rsid w:val="00724B95"/>
    <w:rsid w:val="007267F8"/>
    <w:rsid w:val="00727108"/>
    <w:rsid w:val="007273F1"/>
    <w:rsid w:val="00727835"/>
    <w:rsid w:val="007278CE"/>
    <w:rsid w:val="0073083D"/>
    <w:rsid w:val="00730B66"/>
    <w:rsid w:val="00730DC7"/>
    <w:rsid w:val="00731D02"/>
    <w:rsid w:val="0073217F"/>
    <w:rsid w:val="007324AF"/>
    <w:rsid w:val="00732CA7"/>
    <w:rsid w:val="007342E0"/>
    <w:rsid w:val="00734CFF"/>
    <w:rsid w:val="00735637"/>
    <w:rsid w:val="007357C3"/>
    <w:rsid w:val="007358BE"/>
    <w:rsid w:val="00735B37"/>
    <w:rsid w:val="00736244"/>
    <w:rsid w:val="007367F1"/>
    <w:rsid w:val="007407A4"/>
    <w:rsid w:val="00741230"/>
    <w:rsid w:val="00742F22"/>
    <w:rsid w:val="007432B9"/>
    <w:rsid w:val="00743DEC"/>
    <w:rsid w:val="00743E77"/>
    <w:rsid w:val="00744353"/>
    <w:rsid w:val="0074473E"/>
    <w:rsid w:val="00744AAE"/>
    <w:rsid w:val="00745172"/>
    <w:rsid w:val="00745FF3"/>
    <w:rsid w:val="007461C0"/>
    <w:rsid w:val="007467E6"/>
    <w:rsid w:val="00746A8B"/>
    <w:rsid w:val="00750125"/>
    <w:rsid w:val="0075087E"/>
    <w:rsid w:val="007513AF"/>
    <w:rsid w:val="0075148A"/>
    <w:rsid w:val="007516E8"/>
    <w:rsid w:val="00751BFB"/>
    <w:rsid w:val="00753124"/>
    <w:rsid w:val="007531E4"/>
    <w:rsid w:val="00753255"/>
    <w:rsid w:val="007532BA"/>
    <w:rsid w:val="007536E4"/>
    <w:rsid w:val="00753949"/>
    <w:rsid w:val="00753B11"/>
    <w:rsid w:val="00754D00"/>
    <w:rsid w:val="0075638E"/>
    <w:rsid w:val="007564D0"/>
    <w:rsid w:val="0075651B"/>
    <w:rsid w:val="0075716D"/>
    <w:rsid w:val="00757505"/>
    <w:rsid w:val="007601BC"/>
    <w:rsid w:val="007606C4"/>
    <w:rsid w:val="0076148D"/>
    <w:rsid w:val="00762524"/>
    <w:rsid w:val="0076276F"/>
    <w:rsid w:val="0076282A"/>
    <w:rsid w:val="0076286C"/>
    <w:rsid w:val="00762EAF"/>
    <w:rsid w:val="007636E5"/>
    <w:rsid w:val="0076388B"/>
    <w:rsid w:val="007639EE"/>
    <w:rsid w:val="00763AF7"/>
    <w:rsid w:val="00763AFB"/>
    <w:rsid w:val="00765986"/>
    <w:rsid w:val="00766E4A"/>
    <w:rsid w:val="007714DF"/>
    <w:rsid w:val="0077183D"/>
    <w:rsid w:val="00771FA4"/>
    <w:rsid w:val="0077200F"/>
    <w:rsid w:val="00772014"/>
    <w:rsid w:val="007721D6"/>
    <w:rsid w:val="00772439"/>
    <w:rsid w:val="0077401B"/>
    <w:rsid w:val="00774547"/>
    <w:rsid w:val="007746D4"/>
    <w:rsid w:val="00774BFE"/>
    <w:rsid w:val="00775047"/>
    <w:rsid w:val="007753F6"/>
    <w:rsid w:val="007753FB"/>
    <w:rsid w:val="0077672D"/>
    <w:rsid w:val="00781BEE"/>
    <w:rsid w:val="00782A42"/>
    <w:rsid w:val="00782EF4"/>
    <w:rsid w:val="007832F3"/>
    <w:rsid w:val="00783D4B"/>
    <w:rsid w:val="00784D33"/>
    <w:rsid w:val="00785278"/>
    <w:rsid w:val="00785C4B"/>
    <w:rsid w:val="00786374"/>
    <w:rsid w:val="00786B09"/>
    <w:rsid w:val="007873AC"/>
    <w:rsid w:val="0079153D"/>
    <w:rsid w:val="0079186D"/>
    <w:rsid w:val="007919B1"/>
    <w:rsid w:val="00791E16"/>
    <w:rsid w:val="00792A2A"/>
    <w:rsid w:val="00792C1A"/>
    <w:rsid w:val="00793281"/>
    <w:rsid w:val="007938A1"/>
    <w:rsid w:val="007947F7"/>
    <w:rsid w:val="00794A63"/>
    <w:rsid w:val="00794AE7"/>
    <w:rsid w:val="00794FE2"/>
    <w:rsid w:val="0079522B"/>
    <w:rsid w:val="0079586E"/>
    <w:rsid w:val="00795962"/>
    <w:rsid w:val="007959E7"/>
    <w:rsid w:val="00795AD5"/>
    <w:rsid w:val="00796A04"/>
    <w:rsid w:val="00796B9A"/>
    <w:rsid w:val="00796BAE"/>
    <w:rsid w:val="00797FBC"/>
    <w:rsid w:val="007A0B97"/>
    <w:rsid w:val="007A19BF"/>
    <w:rsid w:val="007A4616"/>
    <w:rsid w:val="007A5023"/>
    <w:rsid w:val="007A61C8"/>
    <w:rsid w:val="007A6334"/>
    <w:rsid w:val="007A6850"/>
    <w:rsid w:val="007A6B55"/>
    <w:rsid w:val="007A7336"/>
    <w:rsid w:val="007A7AEF"/>
    <w:rsid w:val="007A7B86"/>
    <w:rsid w:val="007B009C"/>
    <w:rsid w:val="007B127A"/>
    <w:rsid w:val="007B14EA"/>
    <w:rsid w:val="007B1656"/>
    <w:rsid w:val="007B1A80"/>
    <w:rsid w:val="007B2593"/>
    <w:rsid w:val="007B2FFB"/>
    <w:rsid w:val="007B3258"/>
    <w:rsid w:val="007B3725"/>
    <w:rsid w:val="007B4850"/>
    <w:rsid w:val="007B512B"/>
    <w:rsid w:val="007B5202"/>
    <w:rsid w:val="007B543C"/>
    <w:rsid w:val="007B5DE0"/>
    <w:rsid w:val="007B61F8"/>
    <w:rsid w:val="007B6D86"/>
    <w:rsid w:val="007B722B"/>
    <w:rsid w:val="007B7AA1"/>
    <w:rsid w:val="007C1063"/>
    <w:rsid w:val="007C1B2F"/>
    <w:rsid w:val="007C2BDF"/>
    <w:rsid w:val="007C2F0C"/>
    <w:rsid w:val="007C3138"/>
    <w:rsid w:val="007C3B9F"/>
    <w:rsid w:val="007C4354"/>
    <w:rsid w:val="007C45D9"/>
    <w:rsid w:val="007C460A"/>
    <w:rsid w:val="007C46A8"/>
    <w:rsid w:val="007C4921"/>
    <w:rsid w:val="007C58B9"/>
    <w:rsid w:val="007C76BC"/>
    <w:rsid w:val="007C7813"/>
    <w:rsid w:val="007C782B"/>
    <w:rsid w:val="007C7CD6"/>
    <w:rsid w:val="007D0345"/>
    <w:rsid w:val="007D05FF"/>
    <w:rsid w:val="007D1447"/>
    <w:rsid w:val="007D25E7"/>
    <w:rsid w:val="007D2B09"/>
    <w:rsid w:val="007D3AFC"/>
    <w:rsid w:val="007D4223"/>
    <w:rsid w:val="007D6253"/>
    <w:rsid w:val="007D698B"/>
    <w:rsid w:val="007D7CB4"/>
    <w:rsid w:val="007D7D8C"/>
    <w:rsid w:val="007D7EB1"/>
    <w:rsid w:val="007E0450"/>
    <w:rsid w:val="007E0A6A"/>
    <w:rsid w:val="007E0B7F"/>
    <w:rsid w:val="007E0CBC"/>
    <w:rsid w:val="007E1FE1"/>
    <w:rsid w:val="007E2370"/>
    <w:rsid w:val="007E2A45"/>
    <w:rsid w:val="007E3206"/>
    <w:rsid w:val="007E3DCD"/>
    <w:rsid w:val="007E4117"/>
    <w:rsid w:val="007E4457"/>
    <w:rsid w:val="007E59BC"/>
    <w:rsid w:val="007E6591"/>
    <w:rsid w:val="007E65EC"/>
    <w:rsid w:val="007E76A0"/>
    <w:rsid w:val="007F0C9D"/>
    <w:rsid w:val="007F1AC5"/>
    <w:rsid w:val="007F1C1C"/>
    <w:rsid w:val="007F2623"/>
    <w:rsid w:val="007F331E"/>
    <w:rsid w:val="007F3A02"/>
    <w:rsid w:val="007F4468"/>
    <w:rsid w:val="007F56AD"/>
    <w:rsid w:val="007F57CC"/>
    <w:rsid w:val="007F6157"/>
    <w:rsid w:val="008001A5"/>
    <w:rsid w:val="00800801"/>
    <w:rsid w:val="00800AA5"/>
    <w:rsid w:val="00800AFA"/>
    <w:rsid w:val="00800C75"/>
    <w:rsid w:val="00800C9A"/>
    <w:rsid w:val="0080252C"/>
    <w:rsid w:val="008029C6"/>
    <w:rsid w:val="00803105"/>
    <w:rsid w:val="0080350F"/>
    <w:rsid w:val="008037CF"/>
    <w:rsid w:val="008046BC"/>
    <w:rsid w:val="00804848"/>
    <w:rsid w:val="008049FD"/>
    <w:rsid w:val="00804B2F"/>
    <w:rsid w:val="00804B7F"/>
    <w:rsid w:val="00804D9C"/>
    <w:rsid w:val="0080612C"/>
    <w:rsid w:val="008063A5"/>
    <w:rsid w:val="00806818"/>
    <w:rsid w:val="00806A89"/>
    <w:rsid w:val="00806E61"/>
    <w:rsid w:val="0081075F"/>
    <w:rsid w:val="00810E77"/>
    <w:rsid w:val="0081107B"/>
    <w:rsid w:val="008115F4"/>
    <w:rsid w:val="00812A13"/>
    <w:rsid w:val="008131E0"/>
    <w:rsid w:val="00813527"/>
    <w:rsid w:val="00813BB6"/>
    <w:rsid w:val="00814D79"/>
    <w:rsid w:val="00815492"/>
    <w:rsid w:val="00815D17"/>
    <w:rsid w:val="008163E0"/>
    <w:rsid w:val="00817789"/>
    <w:rsid w:val="00817E6A"/>
    <w:rsid w:val="008203F3"/>
    <w:rsid w:val="00820429"/>
    <w:rsid w:val="008215A0"/>
    <w:rsid w:val="0082166B"/>
    <w:rsid w:val="0082175C"/>
    <w:rsid w:val="00821E28"/>
    <w:rsid w:val="0082323A"/>
    <w:rsid w:val="0082399D"/>
    <w:rsid w:val="00823DA3"/>
    <w:rsid w:val="008240D2"/>
    <w:rsid w:val="00825186"/>
    <w:rsid w:val="0082606E"/>
    <w:rsid w:val="00826E2B"/>
    <w:rsid w:val="00827225"/>
    <w:rsid w:val="0082780B"/>
    <w:rsid w:val="008303B1"/>
    <w:rsid w:val="00830DDE"/>
    <w:rsid w:val="00831373"/>
    <w:rsid w:val="00832B29"/>
    <w:rsid w:val="008333C6"/>
    <w:rsid w:val="00834118"/>
    <w:rsid w:val="00834523"/>
    <w:rsid w:val="00834547"/>
    <w:rsid w:val="00834A15"/>
    <w:rsid w:val="008353E3"/>
    <w:rsid w:val="00836BA9"/>
    <w:rsid w:val="00836EB9"/>
    <w:rsid w:val="00836F9A"/>
    <w:rsid w:val="0083745C"/>
    <w:rsid w:val="0084030C"/>
    <w:rsid w:val="00840CC1"/>
    <w:rsid w:val="008415D5"/>
    <w:rsid w:val="0084195D"/>
    <w:rsid w:val="00841A2C"/>
    <w:rsid w:val="00842218"/>
    <w:rsid w:val="00842F8F"/>
    <w:rsid w:val="00843532"/>
    <w:rsid w:val="0084452D"/>
    <w:rsid w:val="00844E82"/>
    <w:rsid w:val="008459C5"/>
    <w:rsid w:val="008468CC"/>
    <w:rsid w:val="008472B3"/>
    <w:rsid w:val="0084730E"/>
    <w:rsid w:val="00847529"/>
    <w:rsid w:val="00847A55"/>
    <w:rsid w:val="00847EA0"/>
    <w:rsid w:val="008500B7"/>
    <w:rsid w:val="008500C8"/>
    <w:rsid w:val="00850227"/>
    <w:rsid w:val="0085160F"/>
    <w:rsid w:val="00851F26"/>
    <w:rsid w:val="00852334"/>
    <w:rsid w:val="008523C3"/>
    <w:rsid w:val="0085354A"/>
    <w:rsid w:val="008538ED"/>
    <w:rsid w:val="00853FC6"/>
    <w:rsid w:val="00855841"/>
    <w:rsid w:val="00856AA0"/>
    <w:rsid w:val="00856B3B"/>
    <w:rsid w:val="0086138D"/>
    <w:rsid w:val="008626B9"/>
    <w:rsid w:val="00862931"/>
    <w:rsid w:val="00863371"/>
    <w:rsid w:val="00864283"/>
    <w:rsid w:val="00864C0B"/>
    <w:rsid w:val="00864F79"/>
    <w:rsid w:val="00864FFC"/>
    <w:rsid w:val="00865570"/>
    <w:rsid w:val="008663B3"/>
    <w:rsid w:val="0086723E"/>
    <w:rsid w:val="008673AC"/>
    <w:rsid w:val="00867623"/>
    <w:rsid w:val="008714B4"/>
    <w:rsid w:val="00871BC1"/>
    <w:rsid w:val="00872B44"/>
    <w:rsid w:val="00872D5F"/>
    <w:rsid w:val="00872EA6"/>
    <w:rsid w:val="0087312F"/>
    <w:rsid w:val="00873496"/>
    <w:rsid w:val="0087414D"/>
    <w:rsid w:val="0087488A"/>
    <w:rsid w:val="00874C4D"/>
    <w:rsid w:val="008760BF"/>
    <w:rsid w:val="0087680C"/>
    <w:rsid w:val="00876938"/>
    <w:rsid w:val="00877210"/>
    <w:rsid w:val="00877717"/>
    <w:rsid w:val="00877984"/>
    <w:rsid w:val="00881147"/>
    <w:rsid w:val="00881265"/>
    <w:rsid w:val="008815DC"/>
    <w:rsid w:val="00882765"/>
    <w:rsid w:val="00882849"/>
    <w:rsid w:val="008831BD"/>
    <w:rsid w:val="008832DE"/>
    <w:rsid w:val="008834FC"/>
    <w:rsid w:val="008849F9"/>
    <w:rsid w:val="0088540A"/>
    <w:rsid w:val="00885D94"/>
    <w:rsid w:val="0088662B"/>
    <w:rsid w:val="00886E05"/>
    <w:rsid w:val="008872CD"/>
    <w:rsid w:val="0089041C"/>
    <w:rsid w:val="00891B7E"/>
    <w:rsid w:val="00891E32"/>
    <w:rsid w:val="008935E9"/>
    <w:rsid w:val="00893834"/>
    <w:rsid w:val="00894180"/>
    <w:rsid w:val="0089464E"/>
    <w:rsid w:val="00894E01"/>
    <w:rsid w:val="008951B2"/>
    <w:rsid w:val="00895C92"/>
    <w:rsid w:val="00896536"/>
    <w:rsid w:val="00896920"/>
    <w:rsid w:val="00897650"/>
    <w:rsid w:val="008A0229"/>
    <w:rsid w:val="008A0C63"/>
    <w:rsid w:val="008A1675"/>
    <w:rsid w:val="008A1852"/>
    <w:rsid w:val="008A2CAD"/>
    <w:rsid w:val="008A36EE"/>
    <w:rsid w:val="008A3B1C"/>
    <w:rsid w:val="008A3E1F"/>
    <w:rsid w:val="008A5088"/>
    <w:rsid w:val="008A5314"/>
    <w:rsid w:val="008A598E"/>
    <w:rsid w:val="008A59FE"/>
    <w:rsid w:val="008A6F6E"/>
    <w:rsid w:val="008A7F9B"/>
    <w:rsid w:val="008B00D0"/>
    <w:rsid w:val="008B0111"/>
    <w:rsid w:val="008B0663"/>
    <w:rsid w:val="008B1823"/>
    <w:rsid w:val="008B1E20"/>
    <w:rsid w:val="008B2287"/>
    <w:rsid w:val="008B24D9"/>
    <w:rsid w:val="008B2893"/>
    <w:rsid w:val="008B3378"/>
    <w:rsid w:val="008B40FB"/>
    <w:rsid w:val="008B4418"/>
    <w:rsid w:val="008B4A94"/>
    <w:rsid w:val="008B4FE7"/>
    <w:rsid w:val="008B521B"/>
    <w:rsid w:val="008B54FD"/>
    <w:rsid w:val="008B556E"/>
    <w:rsid w:val="008B5744"/>
    <w:rsid w:val="008B609F"/>
    <w:rsid w:val="008B6299"/>
    <w:rsid w:val="008B6373"/>
    <w:rsid w:val="008B639C"/>
    <w:rsid w:val="008B63B2"/>
    <w:rsid w:val="008B6CB9"/>
    <w:rsid w:val="008B748F"/>
    <w:rsid w:val="008C0299"/>
    <w:rsid w:val="008C0F1E"/>
    <w:rsid w:val="008C10F1"/>
    <w:rsid w:val="008C1705"/>
    <w:rsid w:val="008C2390"/>
    <w:rsid w:val="008C276A"/>
    <w:rsid w:val="008C572C"/>
    <w:rsid w:val="008C69DB"/>
    <w:rsid w:val="008C6EF3"/>
    <w:rsid w:val="008C7C57"/>
    <w:rsid w:val="008D1634"/>
    <w:rsid w:val="008D1A84"/>
    <w:rsid w:val="008D2835"/>
    <w:rsid w:val="008D2981"/>
    <w:rsid w:val="008D3754"/>
    <w:rsid w:val="008D42A0"/>
    <w:rsid w:val="008D54C7"/>
    <w:rsid w:val="008D54C8"/>
    <w:rsid w:val="008D5E96"/>
    <w:rsid w:val="008D6595"/>
    <w:rsid w:val="008D72DA"/>
    <w:rsid w:val="008D789A"/>
    <w:rsid w:val="008D7CB4"/>
    <w:rsid w:val="008E047A"/>
    <w:rsid w:val="008E061A"/>
    <w:rsid w:val="008E1190"/>
    <w:rsid w:val="008E130E"/>
    <w:rsid w:val="008E1F63"/>
    <w:rsid w:val="008E53EB"/>
    <w:rsid w:val="008E6FA4"/>
    <w:rsid w:val="008E74A0"/>
    <w:rsid w:val="008E7707"/>
    <w:rsid w:val="008E7B1C"/>
    <w:rsid w:val="008F0942"/>
    <w:rsid w:val="008F16FB"/>
    <w:rsid w:val="008F2095"/>
    <w:rsid w:val="008F256C"/>
    <w:rsid w:val="008F5702"/>
    <w:rsid w:val="008F5969"/>
    <w:rsid w:val="008F5CF6"/>
    <w:rsid w:val="008F6EC0"/>
    <w:rsid w:val="008F6F7E"/>
    <w:rsid w:val="008F7BE5"/>
    <w:rsid w:val="009000C0"/>
    <w:rsid w:val="009006BF"/>
    <w:rsid w:val="0090085B"/>
    <w:rsid w:val="009013E1"/>
    <w:rsid w:val="009013EF"/>
    <w:rsid w:val="00901739"/>
    <w:rsid w:val="00901805"/>
    <w:rsid w:val="00901BED"/>
    <w:rsid w:val="00901D11"/>
    <w:rsid w:val="00902932"/>
    <w:rsid w:val="00902EAA"/>
    <w:rsid w:val="00903669"/>
    <w:rsid w:val="009044FC"/>
    <w:rsid w:val="00904879"/>
    <w:rsid w:val="009050FB"/>
    <w:rsid w:val="00906547"/>
    <w:rsid w:val="0090707B"/>
    <w:rsid w:val="00907B7A"/>
    <w:rsid w:val="00907BF7"/>
    <w:rsid w:val="0091089C"/>
    <w:rsid w:val="00910B71"/>
    <w:rsid w:val="009111CD"/>
    <w:rsid w:val="00912954"/>
    <w:rsid w:val="00912A47"/>
    <w:rsid w:val="00912CDD"/>
    <w:rsid w:val="00912FE4"/>
    <w:rsid w:val="009136F7"/>
    <w:rsid w:val="009139C4"/>
    <w:rsid w:val="009141A2"/>
    <w:rsid w:val="00914676"/>
    <w:rsid w:val="00914961"/>
    <w:rsid w:val="00914A4E"/>
    <w:rsid w:val="009151A1"/>
    <w:rsid w:val="009153C6"/>
    <w:rsid w:val="00915993"/>
    <w:rsid w:val="00915FE7"/>
    <w:rsid w:val="00916233"/>
    <w:rsid w:val="00917069"/>
    <w:rsid w:val="00920D4E"/>
    <w:rsid w:val="00922553"/>
    <w:rsid w:val="00922EFD"/>
    <w:rsid w:val="00923083"/>
    <w:rsid w:val="00924951"/>
    <w:rsid w:val="00924AC5"/>
    <w:rsid w:val="00924D25"/>
    <w:rsid w:val="00924D99"/>
    <w:rsid w:val="00925DA3"/>
    <w:rsid w:val="00925E5F"/>
    <w:rsid w:val="00925F97"/>
    <w:rsid w:val="00926EB8"/>
    <w:rsid w:val="009272E1"/>
    <w:rsid w:val="00927397"/>
    <w:rsid w:val="009274A6"/>
    <w:rsid w:val="00927518"/>
    <w:rsid w:val="0093026E"/>
    <w:rsid w:val="00930843"/>
    <w:rsid w:val="00930C96"/>
    <w:rsid w:val="00931A08"/>
    <w:rsid w:val="00932D7B"/>
    <w:rsid w:val="009337E5"/>
    <w:rsid w:val="00933DE0"/>
    <w:rsid w:val="00933FFC"/>
    <w:rsid w:val="00935421"/>
    <w:rsid w:val="009357DC"/>
    <w:rsid w:val="00936351"/>
    <w:rsid w:val="00936E82"/>
    <w:rsid w:val="00937C27"/>
    <w:rsid w:val="009400A0"/>
    <w:rsid w:val="00940431"/>
    <w:rsid w:val="00940487"/>
    <w:rsid w:val="00940DB9"/>
    <w:rsid w:val="0094145A"/>
    <w:rsid w:val="009421A6"/>
    <w:rsid w:val="0094311E"/>
    <w:rsid w:val="00943C46"/>
    <w:rsid w:val="00943E37"/>
    <w:rsid w:val="00944168"/>
    <w:rsid w:val="00944F92"/>
    <w:rsid w:val="009450C0"/>
    <w:rsid w:val="0094575C"/>
    <w:rsid w:val="00945DC4"/>
    <w:rsid w:val="00947D13"/>
    <w:rsid w:val="00951A3B"/>
    <w:rsid w:val="00954162"/>
    <w:rsid w:val="00954FEE"/>
    <w:rsid w:val="0095561F"/>
    <w:rsid w:val="009556D9"/>
    <w:rsid w:val="00955D6B"/>
    <w:rsid w:val="00955D95"/>
    <w:rsid w:val="00955EB9"/>
    <w:rsid w:val="00956762"/>
    <w:rsid w:val="00956816"/>
    <w:rsid w:val="00956F6A"/>
    <w:rsid w:val="009611AB"/>
    <w:rsid w:val="00963C0A"/>
    <w:rsid w:val="00964B19"/>
    <w:rsid w:val="00965F33"/>
    <w:rsid w:val="0096646A"/>
    <w:rsid w:val="009671C4"/>
    <w:rsid w:val="00967753"/>
    <w:rsid w:val="00967D90"/>
    <w:rsid w:val="00970C73"/>
    <w:rsid w:val="00970D0E"/>
    <w:rsid w:val="0097156C"/>
    <w:rsid w:val="0097157D"/>
    <w:rsid w:val="0097182F"/>
    <w:rsid w:val="00971AA2"/>
    <w:rsid w:val="00972355"/>
    <w:rsid w:val="00972379"/>
    <w:rsid w:val="00972B51"/>
    <w:rsid w:val="00972D9D"/>
    <w:rsid w:val="00972EF3"/>
    <w:rsid w:val="009737C0"/>
    <w:rsid w:val="00974361"/>
    <w:rsid w:val="00974497"/>
    <w:rsid w:val="00974BB5"/>
    <w:rsid w:val="00975A19"/>
    <w:rsid w:val="00976503"/>
    <w:rsid w:val="0097694E"/>
    <w:rsid w:val="00977483"/>
    <w:rsid w:val="00977C7F"/>
    <w:rsid w:val="009805F1"/>
    <w:rsid w:val="00980CD9"/>
    <w:rsid w:val="0098139E"/>
    <w:rsid w:val="009814FB"/>
    <w:rsid w:val="00982499"/>
    <w:rsid w:val="0098250E"/>
    <w:rsid w:val="009826FE"/>
    <w:rsid w:val="00982BC0"/>
    <w:rsid w:val="00982E64"/>
    <w:rsid w:val="00983344"/>
    <w:rsid w:val="00983622"/>
    <w:rsid w:val="00983CAA"/>
    <w:rsid w:val="009841E4"/>
    <w:rsid w:val="009846B3"/>
    <w:rsid w:val="00984794"/>
    <w:rsid w:val="00985BA7"/>
    <w:rsid w:val="00985F7E"/>
    <w:rsid w:val="009875E6"/>
    <w:rsid w:val="00987E82"/>
    <w:rsid w:val="00990C0B"/>
    <w:rsid w:val="00991240"/>
    <w:rsid w:val="00991F8F"/>
    <w:rsid w:val="009931C2"/>
    <w:rsid w:val="00993BC1"/>
    <w:rsid w:val="00993F82"/>
    <w:rsid w:val="00994008"/>
    <w:rsid w:val="009948A4"/>
    <w:rsid w:val="00994B19"/>
    <w:rsid w:val="00995BEC"/>
    <w:rsid w:val="0099623F"/>
    <w:rsid w:val="00996285"/>
    <w:rsid w:val="00996727"/>
    <w:rsid w:val="00996E96"/>
    <w:rsid w:val="00997858"/>
    <w:rsid w:val="009A0403"/>
    <w:rsid w:val="009A04EC"/>
    <w:rsid w:val="009A125C"/>
    <w:rsid w:val="009A157C"/>
    <w:rsid w:val="009A15C6"/>
    <w:rsid w:val="009A1B59"/>
    <w:rsid w:val="009A2E20"/>
    <w:rsid w:val="009A33E4"/>
    <w:rsid w:val="009A378B"/>
    <w:rsid w:val="009A3973"/>
    <w:rsid w:val="009A460C"/>
    <w:rsid w:val="009A468E"/>
    <w:rsid w:val="009A69FC"/>
    <w:rsid w:val="009A6DB7"/>
    <w:rsid w:val="009A6FE3"/>
    <w:rsid w:val="009A7440"/>
    <w:rsid w:val="009A758F"/>
    <w:rsid w:val="009A7A24"/>
    <w:rsid w:val="009A7B97"/>
    <w:rsid w:val="009B023D"/>
    <w:rsid w:val="009B0A4E"/>
    <w:rsid w:val="009B0AAA"/>
    <w:rsid w:val="009B0C5E"/>
    <w:rsid w:val="009B2222"/>
    <w:rsid w:val="009B2707"/>
    <w:rsid w:val="009B2CAF"/>
    <w:rsid w:val="009B31B5"/>
    <w:rsid w:val="009B3BF1"/>
    <w:rsid w:val="009B3C10"/>
    <w:rsid w:val="009B4046"/>
    <w:rsid w:val="009B48C2"/>
    <w:rsid w:val="009B4CA6"/>
    <w:rsid w:val="009B53B9"/>
    <w:rsid w:val="009B6274"/>
    <w:rsid w:val="009B6856"/>
    <w:rsid w:val="009B6EA6"/>
    <w:rsid w:val="009B6EDD"/>
    <w:rsid w:val="009B7498"/>
    <w:rsid w:val="009B79C5"/>
    <w:rsid w:val="009B7ACA"/>
    <w:rsid w:val="009B7E6B"/>
    <w:rsid w:val="009C0C8D"/>
    <w:rsid w:val="009C0DDA"/>
    <w:rsid w:val="009C0EAE"/>
    <w:rsid w:val="009C1271"/>
    <w:rsid w:val="009C290D"/>
    <w:rsid w:val="009C2CA2"/>
    <w:rsid w:val="009C3D36"/>
    <w:rsid w:val="009C4C69"/>
    <w:rsid w:val="009C53EB"/>
    <w:rsid w:val="009C5E2A"/>
    <w:rsid w:val="009C6688"/>
    <w:rsid w:val="009C78D9"/>
    <w:rsid w:val="009C7F2C"/>
    <w:rsid w:val="009D0541"/>
    <w:rsid w:val="009D0671"/>
    <w:rsid w:val="009D0A30"/>
    <w:rsid w:val="009D107F"/>
    <w:rsid w:val="009D117B"/>
    <w:rsid w:val="009D1B7B"/>
    <w:rsid w:val="009D25F4"/>
    <w:rsid w:val="009D2677"/>
    <w:rsid w:val="009D28E8"/>
    <w:rsid w:val="009D34CC"/>
    <w:rsid w:val="009D3730"/>
    <w:rsid w:val="009D4C45"/>
    <w:rsid w:val="009D4F67"/>
    <w:rsid w:val="009D59BB"/>
    <w:rsid w:val="009D63D5"/>
    <w:rsid w:val="009D7418"/>
    <w:rsid w:val="009D78A8"/>
    <w:rsid w:val="009E00DE"/>
    <w:rsid w:val="009E0403"/>
    <w:rsid w:val="009E05D8"/>
    <w:rsid w:val="009E10DC"/>
    <w:rsid w:val="009E110B"/>
    <w:rsid w:val="009E12C8"/>
    <w:rsid w:val="009E1866"/>
    <w:rsid w:val="009E1EE2"/>
    <w:rsid w:val="009E23DC"/>
    <w:rsid w:val="009E24F2"/>
    <w:rsid w:val="009E2A89"/>
    <w:rsid w:val="009E3DE1"/>
    <w:rsid w:val="009E3FA3"/>
    <w:rsid w:val="009E40A3"/>
    <w:rsid w:val="009E4157"/>
    <w:rsid w:val="009E41B1"/>
    <w:rsid w:val="009E5431"/>
    <w:rsid w:val="009E5B4D"/>
    <w:rsid w:val="009E6CC9"/>
    <w:rsid w:val="009E7009"/>
    <w:rsid w:val="009E7502"/>
    <w:rsid w:val="009F02C3"/>
    <w:rsid w:val="009F0435"/>
    <w:rsid w:val="009F04A1"/>
    <w:rsid w:val="009F0B14"/>
    <w:rsid w:val="009F139D"/>
    <w:rsid w:val="009F1AE5"/>
    <w:rsid w:val="009F1C35"/>
    <w:rsid w:val="009F2F83"/>
    <w:rsid w:val="009F37AE"/>
    <w:rsid w:val="009F3ADB"/>
    <w:rsid w:val="009F40FE"/>
    <w:rsid w:val="009F4C2B"/>
    <w:rsid w:val="009F5096"/>
    <w:rsid w:val="009F50D5"/>
    <w:rsid w:val="009F5E19"/>
    <w:rsid w:val="009F64AC"/>
    <w:rsid w:val="009F6F72"/>
    <w:rsid w:val="00A00B4B"/>
    <w:rsid w:val="00A040FA"/>
    <w:rsid w:val="00A04126"/>
    <w:rsid w:val="00A04614"/>
    <w:rsid w:val="00A04760"/>
    <w:rsid w:val="00A05FCB"/>
    <w:rsid w:val="00A06C2B"/>
    <w:rsid w:val="00A10AC8"/>
    <w:rsid w:val="00A113A7"/>
    <w:rsid w:val="00A116E9"/>
    <w:rsid w:val="00A11E59"/>
    <w:rsid w:val="00A12943"/>
    <w:rsid w:val="00A1353A"/>
    <w:rsid w:val="00A138FD"/>
    <w:rsid w:val="00A15451"/>
    <w:rsid w:val="00A15B88"/>
    <w:rsid w:val="00A1621D"/>
    <w:rsid w:val="00A16815"/>
    <w:rsid w:val="00A168A8"/>
    <w:rsid w:val="00A16A00"/>
    <w:rsid w:val="00A16D82"/>
    <w:rsid w:val="00A176A8"/>
    <w:rsid w:val="00A17971"/>
    <w:rsid w:val="00A21AFB"/>
    <w:rsid w:val="00A22B8F"/>
    <w:rsid w:val="00A22BC1"/>
    <w:rsid w:val="00A2309D"/>
    <w:rsid w:val="00A234B5"/>
    <w:rsid w:val="00A249F0"/>
    <w:rsid w:val="00A24C1D"/>
    <w:rsid w:val="00A25D64"/>
    <w:rsid w:val="00A26C58"/>
    <w:rsid w:val="00A27AB5"/>
    <w:rsid w:val="00A30443"/>
    <w:rsid w:val="00A307B0"/>
    <w:rsid w:val="00A30941"/>
    <w:rsid w:val="00A30ABD"/>
    <w:rsid w:val="00A312F3"/>
    <w:rsid w:val="00A32434"/>
    <w:rsid w:val="00A3262E"/>
    <w:rsid w:val="00A3394A"/>
    <w:rsid w:val="00A33EFE"/>
    <w:rsid w:val="00A3479C"/>
    <w:rsid w:val="00A35220"/>
    <w:rsid w:val="00A3531D"/>
    <w:rsid w:val="00A35D2E"/>
    <w:rsid w:val="00A3602E"/>
    <w:rsid w:val="00A3678B"/>
    <w:rsid w:val="00A36B3E"/>
    <w:rsid w:val="00A37137"/>
    <w:rsid w:val="00A376FD"/>
    <w:rsid w:val="00A377AB"/>
    <w:rsid w:val="00A400B7"/>
    <w:rsid w:val="00A400BA"/>
    <w:rsid w:val="00A405B8"/>
    <w:rsid w:val="00A41C5F"/>
    <w:rsid w:val="00A424DD"/>
    <w:rsid w:val="00A4335E"/>
    <w:rsid w:val="00A43CD8"/>
    <w:rsid w:val="00A442BD"/>
    <w:rsid w:val="00A44BED"/>
    <w:rsid w:val="00A4589D"/>
    <w:rsid w:val="00A45A54"/>
    <w:rsid w:val="00A46600"/>
    <w:rsid w:val="00A46CD1"/>
    <w:rsid w:val="00A504E2"/>
    <w:rsid w:val="00A5050F"/>
    <w:rsid w:val="00A5091E"/>
    <w:rsid w:val="00A511FA"/>
    <w:rsid w:val="00A51D32"/>
    <w:rsid w:val="00A53731"/>
    <w:rsid w:val="00A5426A"/>
    <w:rsid w:val="00A55644"/>
    <w:rsid w:val="00A55F4C"/>
    <w:rsid w:val="00A5610E"/>
    <w:rsid w:val="00A56BFA"/>
    <w:rsid w:val="00A56DAF"/>
    <w:rsid w:val="00A57DF1"/>
    <w:rsid w:val="00A61326"/>
    <w:rsid w:val="00A61918"/>
    <w:rsid w:val="00A61DB8"/>
    <w:rsid w:val="00A621C6"/>
    <w:rsid w:val="00A6285D"/>
    <w:rsid w:val="00A63177"/>
    <w:rsid w:val="00A63EFC"/>
    <w:rsid w:val="00A64238"/>
    <w:rsid w:val="00A64FD4"/>
    <w:rsid w:val="00A6517F"/>
    <w:rsid w:val="00A665EB"/>
    <w:rsid w:val="00A672B5"/>
    <w:rsid w:val="00A6740E"/>
    <w:rsid w:val="00A6749D"/>
    <w:rsid w:val="00A67714"/>
    <w:rsid w:val="00A72C9A"/>
    <w:rsid w:val="00A72D3E"/>
    <w:rsid w:val="00A73490"/>
    <w:rsid w:val="00A7421C"/>
    <w:rsid w:val="00A749B3"/>
    <w:rsid w:val="00A75566"/>
    <w:rsid w:val="00A757C6"/>
    <w:rsid w:val="00A75D2D"/>
    <w:rsid w:val="00A77152"/>
    <w:rsid w:val="00A772FA"/>
    <w:rsid w:val="00A77358"/>
    <w:rsid w:val="00A800B1"/>
    <w:rsid w:val="00A80A81"/>
    <w:rsid w:val="00A80B92"/>
    <w:rsid w:val="00A82719"/>
    <w:rsid w:val="00A82E20"/>
    <w:rsid w:val="00A84E61"/>
    <w:rsid w:val="00A84EEA"/>
    <w:rsid w:val="00A84FAD"/>
    <w:rsid w:val="00A85940"/>
    <w:rsid w:val="00A85E9D"/>
    <w:rsid w:val="00A865BF"/>
    <w:rsid w:val="00A874C0"/>
    <w:rsid w:val="00A878F7"/>
    <w:rsid w:val="00A87AE5"/>
    <w:rsid w:val="00A87E80"/>
    <w:rsid w:val="00A906DF"/>
    <w:rsid w:val="00A90B4E"/>
    <w:rsid w:val="00A90C08"/>
    <w:rsid w:val="00A91493"/>
    <w:rsid w:val="00A91571"/>
    <w:rsid w:val="00A916F5"/>
    <w:rsid w:val="00A92489"/>
    <w:rsid w:val="00A92E47"/>
    <w:rsid w:val="00A93DCB"/>
    <w:rsid w:val="00A945DC"/>
    <w:rsid w:val="00A94989"/>
    <w:rsid w:val="00A95733"/>
    <w:rsid w:val="00A95A9B"/>
    <w:rsid w:val="00A95CAD"/>
    <w:rsid w:val="00A96155"/>
    <w:rsid w:val="00A96352"/>
    <w:rsid w:val="00A9637D"/>
    <w:rsid w:val="00A96544"/>
    <w:rsid w:val="00A96715"/>
    <w:rsid w:val="00A96D30"/>
    <w:rsid w:val="00A97B95"/>
    <w:rsid w:val="00A97BD9"/>
    <w:rsid w:val="00A97D4C"/>
    <w:rsid w:val="00AA18E2"/>
    <w:rsid w:val="00AA1D6B"/>
    <w:rsid w:val="00AA210F"/>
    <w:rsid w:val="00AA2F89"/>
    <w:rsid w:val="00AA33FF"/>
    <w:rsid w:val="00AA41DC"/>
    <w:rsid w:val="00AA54A1"/>
    <w:rsid w:val="00AA592B"/>
    <w:rsid w:val="00AA6432"/>
    <w:rsid w:val="00AA6677"/>
    <w:rsid w:val="00AA683E"/>
    <w:rsid w:val="00AA7F2E"/>
    <w:rsid w:val="00AB000A"/>
    <w:rsid w:val="00AB040F"/>
    <w:rsid w:val="00AB275E"/>
    <w:rsid w:val="00AB2DCE"/>
    <w:rsid w:val="00AB31D2"/>
    <w:rsid w:val="00AB3E72"/>
    <w:rsid w:val="00AB47D1"/>
    <w:rsid w:val="00AB4B62"/>
    <w:rsid w:val="00AB522F"/>
    <w:rsid w:val="00AB564F"/>
    <w:rsid w:val="00AB5A60"/>
    <w:rsid w:val="00AB63F2"/>
    <w:rsid w:val="00AB7714"/>
    <w:rsid w:val="00AB7E57"/>
    <w:rsid w:val="00AB7EF3"/>
    <w:rsid w:val="00AC0212"/>
    <w:rsid w:val="00AC075D"/>
    <w:rsid w:val="00AC128A"/>
    <w:rsid w:val="00AC1397"/>
    <w:rsid w:val="00AC15D6"/>
    <w:rsid w:val="00AC167C"/>
    <w:rsid w:val="00AC24EC"/>
    <w:rsid w:val="00AC27F1"/>
    <w:rsid w:val="00AC2A3C"/>
    <w:rsid w:val="00AC309F"/>
    <w:rsid w:val="00AC36E2"/>
    <w:rsid w:val="00AC51A9"/>
    <w:rsid w:val="00AC63F0"/>
    <w:rsid w:val="00AC6C25"/>
    <w:rsid w:val="00AC6E7E"/>
    <w:rsid w:val="00AC71AB"/>
    <w:rsid w:val="00AC762D"/>
    <w:rsid w:val="00AC76DF"/>
    <w:rsid w:val="00AD11D2"/>
    <w:rsid w:val="00AD1822"/>
    <w:rsid w:val="00AD1BE4"/>
    <w:rsid w:val="00AD1E3A"/>
    <w:rsid w:val="00AD1F75"/>
    <w:rsid w:val="00AD23B3"/>
    <w:rsid w:val="00AD2AF2"/>
    <w:rsid w:val="00AD3684"/>
    <w:rsid w:val="00AD3E86"/>
    <w:rsid w:val="00AD4C8A"/>
    <w:rsid w:val="00AD510B"/>
    <w:rsid w:val="00AD5798"/>
    <w:rsid w:val="00AD67A4"/>
    <w:rsid w:val="00AD6FFA"/>
    <w:rsid w:val="00AD7683"/>
    <w:rsid w:val="00AD7757"/>
    <w:rsid w:val="00AE0D2A"/>
    <w:rsid w:val="00AE1E35"/>
    <w:rsid w:val="00AE2E0A"/>
    <w:rsid w:val="00AE4188"/>
    <w:rsid w:val="00AE461B"/>
    <w:rsid w:val="00AE5173"/>
    <w:rsid w:val="00AE5CCC"/>
    <w:rsid w:val="00AE6101"/>
    <w:rsid w:val="00AE623B"/>
    <w:rsid w:val="00AE664D"/>
    <w:rsid w:val="00AE7544"/>
    <w:rsid w:val="00AE76F3"/>
    <w:rsid w:val="00AF0288"/>
    <w:rsid w:val="00AF0647"/>
    <w:rsid w:val="00AF0A50"/>
    <w:rsid w:val="00AF12B3"/>
    <w:rsid w:val="00AF15CC"/>
    <w:rsid w:val="00AF183E"/>
    <w:rsid w:val="00AF1D77"/>
    <w:rsid w:val="00AF203C"/>
    <w:rsid w:val="00AF2B85"/>
    <w:rsid w:val="00AF2F33"/>
    <w:rsid w:val="00AF3313"/>
    <w:rsid w:val="00AF3593"/>
    <w:rsid w:val="00AF37FF"/>
    <w:rsid w:val="00AF38F9"/>
    <w:rsid w:val="00AF3AEB"/>
    <w:rsid w:val="00AF4D22"/>
    <w:rsid w:val="00AF4EE0"/>
    <w:rsid w:val="00AF578F"/>
    <w:rsid w:val="00AF5B14"/>
    <w:rsid w:val="00AF7A4A"/>
    <w:rsid w:val="00AF7D6F"/>
    <w:rsid w:val="00B02F82"/>
    <w:rsid w:val="00B02F90"/>
    <w:rsid w:val="00B0374D"/>
    <w:rsid w:val="00B03DE0"/>
    <w:rsid w:val="00B04994"/>
    <w:rsid w:val="00B05790"/>
    <w:rsid w:val="00B05B8B"/>
    <w:rsid w:val="00B07C19"/>
    <w:rsid w:val="00B1020F"/>
    <w:rsid w:val="00B107BF"/>
    <w:rsid w:val="00B1099D"/>
    <w:rsid w:val="00B110F1"/>
    <w:rsid w:val="00B11ACF"/>
    <w:rsid w:val="00B12151"/>
    <w:rsid w:val="00B12E32"/>
    <w:rsid w:val="00B12E87"/>
    <w:rsid w:val="00B133E4"/>
    <w:rsid w:val="00B13BB8"/>
    <w:rsid w:val="00B1400E"/>
    <w:rsid w:val="00B167A6"/>
    <w:rsid w:val="00B173E5"/>
    <w:rsid w:val="00B20352"/>
    <w:rsid w:val="00B21452"/>
    <w:rsid w:val="00B22961"/>
    <w:rsid w:val="00B22BE8"/>
    <w:rsid w:val="00B23374"/>
    <w:rsid w:val="00B235A0"/>
    <w:rsid w:val="00B236DB"/>
    <w:rsid w:val="00B2435C"/>
    <w:rsid w:val="00B248A2"/>
    <w:rsid w:val="00B24EA6"/>
    <w:rsid w:val="00B25E06"/>
    <w:rsid w:val="00B25E85"/>
    <w:rsid w:val="00B25F71"/>
    <w:rsid w:val="00B26453"/>
    <w:rsid w:val="00B26DA1"/>
    <w:rsid w:val="00B270CA"/>
    <w:rsid w:val="00B27290"/>
    <w:rsid w:val="00B27747"/>
    <w:rsid w:val="00B30C58"/>
    <w:rsid w:val="00B31904"/>
    <w:rsid w:val="00B31CD7"/>
    <w:rsid w:val="00B327B8"/>
    <w:rsid w:val="00B330AB"/>
    <w:rsid w:val="00B33C1E"/>
    <w:rsid w:val="00B3430E"/>
    <w:rsid w:val="00B34E36"/>
    <w:rsid w:val="00B352E4"/>
    <w:rsid w:val="00B35D85"/>
    <w:rsid w:val="00B35EC8"/>
    <w:rsid w:val="00B3766C"/>
    <w:rsid w:val="00B37CB3"/>
    <w:rsid w:val="00B40C3B"/>
    <w:rsid w:val="00B40D77"/>
    <w:rsid w:val="00B42EEC"/>
    <w:rsid w:val="00B43AC6"/>
    <w:rsid w:val="00B4440D"/>
    <w:rsid w:val="00B44435"/>
    <w:rsid w:val="00B4460E"/>
    <w:rsid w:val="00B44F2B"/>
    <w:rsid w:val="00B458DA"/>
    <w:rsid w:val="00B46515"/>
    <w:rsid w:val="00B47A26"/>
    <w:rsid w:val="00B47D3A"/>
    <w:rsid w:val="00B50252"/>
    <w:rsid w:val="00B5034D"/>
    <w:rsid w:val="00B50C4D"/>
    <w:rsid w:val="00B52B93"/>
    <w:rsid w:val="00B52BCC"/>
    <w:rsid w:val="00B52F12"/>
    <w:rsid w:val="00B5309F"/>
    <w:rsid w:val="00B53A60"/>
    <w:rsid w:val="00B549F0"/>
    <w:rsid w:val="00B55358"/>
    <w:rsid w:val="00B554AB"/>
    <w:rsid w:val="00B559D3"/>
    <w:rsid w:val="00B55FE9"/>
    <w:rsid w:val="00B56336"/>
    <w:rsid w:val="00B56B56"/>
    <w:rsid w:val="00B56DA2"/>
    <w:rsid w:val="00B56EA0"/>
    <w:rsid w:val="00B5705B"/>
    <w:rsid w:val="00B576E8"/>
    <w:rsid w:val="00B57A02"/>
    <w:rsid w:val="00B57DB1"/>
    <w:rsid w:val="00B60706"/>
    <w:rsid w:val="00B607A9"/>
    <w:rsid w:val="00B6171F"/>
    <w:rsid w:val="00B61BAB"/>
    <w:rsid w:val="00B61C5F"/>
    <w:rsid w:val="00B6290D"/>
    <w:rsid w:val="00B62DF8"/>
    <w:rsid w:val="00B631DA"/>
    <w:rsid w:val="00B63423"/>
    <w:rsid w:val="00B6399B"/>
    <w:rsid w:val="00B63C28"/>
    <w:rsid w:val="00B64256"/>
    <w:rsid w:val="00B66706"/>
    <w:rsid w:val="00B6683B"/>
    <w:rsid w:val="00B66C53"/>
    <w:rsid w:val="00B66CEF"/>
    <w:rsid w:val="00B6799F"/>
    <w:rsid w:val="00B67DAA"/>
    <w:rsid w:val="00B67ECA"/>
    <w:rsid w:val="00B70A60"/>
    <w:rsid w:val="00B70AF2"/>
    <w:rsid w:val="00B70E58"/>
    <w:rsid w:val="00B70E6D"/>
    <w:rsid w:val="00B71B7E"/>
    <w:rsid w:val="00B71B92"/>
    <w:rsid w:val="00B71E81"/>
    <w:rsid w:val="00B7228B"/>
    <w:rsid w:val="00B72AC0"/>
    <w:rsid w:val="00B72AD2"/>
    <w:rsid w:val="00B72DB5"/>
    <w:rsid w:val="00B730C2"/>
    <w:rsid w:val="00B73A2C"/>
    <w:rsid w:val="00B73F34"/>
    <w:rsid w:val="00B75599"/>
    <w:rsid w:val="00B75B56"/>
    <w:rsid w:val="00B75EAE"/>
    <w:rsid w:val="00B75F2A"/>
    <w:rsid w:val="00B766CD"/>
    <w:rsid w:val="00B76A77"/>
    <w:rsid w:val="00B76D73"/>
    <w:rsid w:val="00B809F2"/>
    <w:rsid w:val="00B80F2D"/>
    <w:rsid w:val="00B82104"/>
    <w:rsid w:val="00B8267A"/>
    <w:rsid w:val="00B82702"/>
    <w:rsid w:val="00B82FC3"/>
    <w:rsid w:val="00B83344"/>
    <w:rsid w:val="00B86B67"/>
    <w:rsid w:val="00B86C9D"/>
    <w:rsid w:val="00B87107"/>
    <w:rsid w:val="00B902D0"/>
    <w:rsid w:val="00B90755"/>
    <w:rsid w:val="00B90C16"/>
    <w:rsid w:val="00B9107A"/>
    <w:rsid w:val="00B91517"/>
    <w:rsid w:val="00B91B60"/>
    <w:rsid w:val="00B92128"/>
    <w:rsid w:val="00B922A3"/>
    <w:rsid w:val="00B92B81"/>
    <w:rsid w:val="00B9305A"/>
    <w:rsid w:val="00B934F7"/>
    <w:rsid w:val="00B93DA6"/>
    <w:rsid w:val="00B957EA"/>
    <w:rsid w:val="00B95B4E"/>
    <w:rsid w:val="00B96872"/>
    <w:rsid w:val="00B96E69"/>
    <w:rsid w:val="00BA027A"/>
    <w:rsid w:val="00BA08D5"/>
    <w:rsid w:val="00BA0B15"/>
    <w:rsid w:val="00BA148F"/>
    <w:rsid w:val="00BA1927"/>
    <w:rsid w:val="00BA1E2F"/>
    <w:rsid w:val="00BA1F3E"/>
    <w:rsid w:val="00BA3847"/>
    <w:rsid w:val="00BA3B23"/>
    <w:rsid w:val="00BA43A6"/>
    <w:rsid w:val="00BA4A65"/>
    <w:rsid w:val="00BA4C99"/>
    <w:rsid w:val="00BA4CD1"/>
    <w:rsid w:val="00BA4E87"/>
    <w:rsid w:val="00BA5028"/>
    <w:rsid w:val="00BA5E62"/>
    <w:rsid w:val="00BA62E9"/>
    <w:rsid w:val="00BA66DD"/>
    <w:rsid w:val="00BA6FCF"/>
    <w:rsid w:val="00BA737E"/>
    <w:rsid w:val="00BA74E9"/>
    <w:rsid w:val="00BA7738"/>
    <w:rsid w:val="00BB0E75"/>
    <w:rsid w:val="00BB1026"/>
    <w:rsid w:val="00BB1A6E"/>
    <w:rsid w:val="00BB1ECA"/>
    <w:rsid w:val="00BB3931"/>
    <w:rsid w:val="00BB4836"/>
    <w:rsid w:val="00BB4F55"/>
    <w:rsid w:val="00BB5270"/>
    <w:rsid w:val="00BB5DFD"/>
    <w:rsid w:val="00BB62EB"/>
    <w:rsid w:val="00BB6817"/>
    <w:rsid w:val="00BB6E04"/>
    <w:rsid w:val="00BB71C0"/>
    <w:rsid w:val="00BC034B"/>
    <w:rsid w:val="00BC0C52"/>
    <w:rsid w:val="00BC0E6D"/>
    <w:rsid w:val="00BC2A90"/>
    <w:rsid w:val="00BC2E84"/>
    <w:rsid w:val="00BC37A8"/>
    <w:rsid w:val="00BC5454"/>
    <w:rsid w:val="00BC5F0F"/>
    <w:rsid w:val="00BC601F"/>
    <w:rsid w:val="00BC68D2"/>
    <w:rsid w:val="00BC6ADE"/>
    <w:rsid w:val="00BC733C"/>
    <w:rsid w:val="00BD01BD"/>
    <w:rsid w:val="00BD129C"/>
    <w:rsid w:val="00BD13F9"/>
    <w:rsid w:val="00BD2B93"/>
    <w:rsid w:val="00BD2D90"/>
    <w:rsid w:val="00BD33DB"/>
    <w:rsid w:val="00BD4DEC"/>
    <w:rsid w:val="00BD65C6"/>
    <w:rsid w:val="00BD66DD"/>
    <w:rsid w:val="00BD67F6"/>
    <w:rsid w:val="00BD6C4B"/>
    <w:rsid w:val="00BD6E10"/>
    <w:rsid w:val="00BD7CB7"/>
    <w:rsid w:val="00BD7F75"/>
    <w:rsid w:val="00BE03D3"/>
    <w:rsid w:val="00BE0C5F"/>
    <w:rsid w:val="00BE0CA6"/>
    <w:rsid w:val="00BE0D9E"/>
    <w:rsid w:val="00BE116F"/>
    <w:rsid w:val="00BE197B"/>
    <w:rsid w:val="00BE222A"/>
    <w:rsid w:val="00BE262B"/>
    <w:rsid w:val="00BE2EB8"/>
    <w:rsid w:val="00BE3866"/>
    <w:rsid w:val="00BE3997"/>
    <w:rsid w:val="00BE5041"/>
    <w:rsid w:val="00BE5BFE"/>
    <w:rsid w:val="00BE6052"/>
    <w:rsid w:val="00BE70E9"/>
    <w:rsid w:val="00BE74AB"/>
    <w:rsid w:val="00BE7903"/>
    <w:rsid w:val="00BE79D4"/>
    <w:rsid w:val="00BF05B5"/>
    <w:rsid w:val="00BF06AD"/>
    <w:rsid w:val="00BF0C1C"/>
    <w:rsid w:val="00BF1260"/>
    <w:rsid w:val="00BF1289"/>
    <w:rsid w:val="00BF19C4"/>
    <w:rsid w:val="00BF220F"/>
    <w:rsid w:val="00BF290B"/>
    <w:rsid w:val="00BF3537"/>
    <w:rsid w:val="00BF3B71"/>
    <w:rsid w:val="00BF3E52"/>
    <w:rsid w:val="00BF4410"/>
    <w:rsid w:val="00BF6368"/>
    <w:rsid w:val="00BF7056"/>
    <w:rsid w:val="00BF7693"/>
    <w:rsid w:val="00BF7AC4"/>
    <w:rsid w:val="00C008A2"/>
    <w:rsid w:val="00C00C25"/>
    <w:rsid w:val="00C014E5"/>
    <w:rsid w:val="00C016AC"/>
    <w:rsid w:val="00C01A49"/>
    <w:rsid w:val="00C02176"/>
    <w:rsid w:val="00C02AD9"/>
    <w:rsid w:val="00C030EA"/>
    <w:rsid w:val="00C03AFD"/>
    <w:rsid w:val="00C03FB3"/>
    <w:rsid w:val="00C04BC1"/>
    <w:rsid w:val="00C04EA8"/>
    <w:rsid w:val="00C0500B"/>
    <w:rsid w:val="00C05098"/>
    <w:rsid w:val="00C05EB3"/>
    <w:rsid w:val="00C06739"/>
    <w:rsid w:val="00C0682C"/>
    <w:rsid w:val="00C06894"/>
    <w:rsid w:val="00C07413"/>
    <w:rsid w:val="00C07DB8"/>
    <w:rsid w:val="00C11009"/>
    <w:rsid w:val="00C11361"/>
    <w:rsid w:val="00C12B7E"/>
    <w:rsid w:val="00C1336A"/>
    <w:rsid w:val="00C13AD2"/>
    <w:rsid w:val="00C13CE7"/>
    <w:rsid w:val="00C13D77"/>
    <w:rsid w:val="00C1421E"/>
    <w:rsid w:val="00C14977"/>
    <w:rsid w:val="00C1535B"/>
    <w:rsid w:val="00C171EC"/>
    <w:rsid w:val="00C173C4"/>
    <w:rsid w:val="00C1785C"/>
    <w:rsid w:val="00C1786C"/>
    <w:rsid w:val="00C17BA0"/>
    <w:rsid w:val="00C20760"/>
    <w:rsid w:val="00C21072"/>
    <w:rsid w:val="00C220C9"/>
    <w:rsid w:val="00C23DC8"/>
    <w:rsid w:val="00C2406B"/>
    <w:rsid w:val="00C24124"/>
    <w:rsid w:val="00C24E49"/>
    <w:rsid w:val="00C254A0"/>
    <w:rsid w:val="00C26C3E"/>
    <w:rsid w:val="00C276A1"/>
    <w:rsid w:val="00C27CB0"/>
    <w:rsid w:val="00C30FA0"/>
    <w:rsid w:val="00C3137B"/>
    <w:rsid w:val="00C314B7"/>
    <w:rsid w:val="00C3276F"/>
    <w:rsid w:val="00C33513"/>
    <w:rsid w:val="00C3393E"/>
    <w:rsid w:val="00C342E8"/>
    <w:rsid w:val="00C350BD"/>
    <w:rsid w:val="00C351B6"/>
    <w:rsid w:val="00C35DC2"/>
    <w:rsid w:val="00C3649C"/>
    <w:rsid w:val="00C371E5"/>
    <w:rsid w:val="00C37755"/>
    <w:rsid w:val="00C41DBB"/>
    <w:rsid w:val="00C420C5"/>
    <w:rsid w:val="00C42739"/>
    <w:rsid w:val="00C42889"/>
    <w:rsid w:val="00C42E48"/>
    <w:rsid w:val="00C4301F"/>
    <w:rsid w:val="00C4349E"/>
    <w:rsid w:val="00C43745"/>
    <w:rsid w:val="00C44C9F"/>
    <w:rsid w:val="00C45299"/>
    <w:rsid w:val="00C4538F"/>
    <w:rsid w:val="00C4549D"/>
    <w:rsid w:val="00C4601B"/>
    <w:rsid w:val="00C46466"/>
    <w:rsid w:val="00C4727C"/>
    <w:rsid w:val="00C47472"/>
    <w:rsid w:val="00C475C3"/>
    <w:rsid w:val="00C50393"/>
    <w:rsid w:val="00C509DF"/>
    <w:rsid w:val="00C51175"/>
    <w:rsid w:val="00C51427"/>
    <w:rsid w:val="00C51D2C"/>
    <w:rsid w:val="00C51DBD"/>
    <w:rsid w:val="00C51E41"/>
    <w:rsid w:val="00C5239B"/>
    <w:rsid w:val="00C528BB"/>
    <w:rsid w:val="00C5309C"/>
    <w:rsid w:val="00C53B6B"/>
    <w:rsid w:val="00C53FF6"/>
    <w:rsid w:val="00C541FA"/>
    <w:rsid w:val="00C55061"/>
    <w:rsid w:val="00C566AF"/>
    <w:rsid w:val="00C56993"/>
    <w:rsid w:val="00C56B0E"/>
    <w:rsid w:val="00C57071"/>
    <w:rsid w:val="00C5787F"/>
    <w:rsid w:val="00C578A6"/>
    <w:rsid w:val="00C64618"/>
    <w:rsid w:val="00C64E93"/>
    <w:rsid w:val="00C6579A"/>
    <w:rsid w:val="00C6581A"/>
    <w:rsid w:val="00C65AD6"/>
    <w:rsid w:val="00C66339"/>
    <w:rsid w:val="00C669C0"/>
    <w:rsid w:val="00C67716"/>
    <w:rsid w:val="00C67C9A"/>
    <w:rsid w:val="00C67DAE"/>
    <w:rsid w:val="00C7058C"/>
    <w:rsid w:val="00C70AF5"/>
    <w:rsid w:val="00C7109C"/>
    <w:rsid w:val="00C711C2"/>
    <w:rsid w:val="00C71477"/>
    <w:rsid w:val="00C71EAC"/>
    <w:rsid w:val="00C71F46"/>
    <w:rsid w:val="00C72783"/>
    <w:rsid w:val="00C72ADB"/>
    <w:rsid w:val="00C7364E"/>
    <w:rsid w:val="00C73788"/>
    <w:rsid w:val="00C73BB4"/>
    <w:rsid w:val="00C7496D"/>
    <w:rsid w:val="00C75012"/>
    <w:rsid w:val="00C750B0"/>
    <w:rsid w:val="00C75334"/>
    <w:rsid w:val="00C75E49"/>
    <w:rsid w:val="00C76077"/>
    <w:rsid w:val="00C76833"/>
    <w:rsid w:val="00C76BD1"/>
    <w:rsid w:val="00C775C0"/>
    <w:rsid w:val="00C77D7D"/>
    <w:rsid w:val="00C80866"/>
    <w:rsid w:val="00C80F02"/>
    <w:rsid w:val="00C812E0"/>
    <w:rsid w:val="00C8130C"/>
    <w:rsid w:val="00C8224D"/>
    <w:rsid w:val="00C82A92"/>
    <w:rsid w:val="00C83112"/>
    <w:rsid w:val="00C836EE"/>
    <w:rsid w:val="00C84E07"/>
    <w:rsid w:val="00C84EDA"/>
    <w:rsid w:val="00C85A82"/>
    <w:rsid w:val="00C85B2A"/>
    <w:rsid w:val="00C85D2B"/>
    <w:rsid w:val="00C85E5F"/>
    <w:rsid w:val="00C85EE5"/>
    <w:rsid w:val="00C90182"/>
    <w:rsid w:val="00C9029E"/>
    <w:rsid w:val="00C9032A"/>
    <w:rsid w:val="00C9063A"/>
    <w:rsid w:val="00C90BC8"/>
    <w:rsid w:val="00C912F0"/>
    <w:rsid w:val="00C92A1C"/>
    <w:rsid w:val="00C9369F"/>
    <w:rsid w:val="00C93FA4"/>
    <w:rsid w:val="00C94243"/>
    <w:rsid w:val="00C94599"/>
    <w:rsid w:val="00C9534E"/>
    <w:rsid w:val="00C95758"/>
    <w:rsid w:val="00C95A24"/>
    <w:rsid w:val="00C97E5A"/>
    <w:rsid w:val="00CA0DE5"/>
    <w:rsid w:val="00CA165B"/>
    <w:rsid w:val="00CA19F8"/>
    <w:rsid w:val="00CA235A"/>
    <w:rsid w:val="00CA2CF6"/>
    <w:rsid w:val="00CA334A"/>
    <w:rsid w:val="00CA33A4"/>
    <w:rsid w:val="00CA3560"/>
    <w:rsid w:val="00CA3B8F"/>
    <w:rsid w:val="00CA4A9E"/>
    <w:rsid w:val="00CA4F8D"/>
    <w:rsid w:val="00CA5467"/>
    <w:rsid w:val="00CA54E1"/>
    <w:rsid w:val="00CA5A6B"/>
    <w:rsid w:val="00CA5BA6"/>
    <w:rsid w:val="00CA638E"/>
    <w:rsid w:val="00CA649A"/>
    <w:rsid w:val="00CA6B6E"/>
    <w:rsid w:val="00CA704B"/>
    <w:rsid w:val="00CA7E63"/>
    <w:rsid w:val="00CB0076"/>
    <w:rsid w:val="00CB1334"/>
    <w:rsid w:val="00CB186A"/>
    <w:rsid w:val="00CB1A72"/>
    <w:rsid w:val="00CB2414"/>
    <w:rsid w:val="00CB28A3"/>
    <w:rsid w:val="00CB2BB2"/>
    <w:rsid w:val="00CB2E1A"/>
    <w:rsid w:val="00CB3700"/>
    <w:rsid w:val="00CB4326"/>
    <w:rsid w:val="00CB5055"/>
    <w:rsid w:val="00CB54E8"/>
    <w:rsid w:val="00CB5DFB"/>
    <w:rsid w:val="00CB5DFC"/>
    <w:rsid w:val="00CB5EA4"/>
    <w:rsid w:val="00CB62DD"/>
    <w:rsid w:val="00CB63AE"/>
    <w:rsid w:val="00CB7F61"/>
    <w:rsid w:val="00CC06DB"/>
    <w:rsid w:val="00CC1282"/>
    <w:rsid w:val="00CC20AD"/>
    <w:rsid w:val="00CC2724"/>
    <w:rsid w:val="00CC2F85"/>
    <w:rsid w:val="00CC3081"/>
    <w:rsid w:val="00CC35D6"/>
    <w:rsid w:val="00CC3ADF"/>
    <w:rsid w:val="00CC3E1E"/>
    <w:rsid w:val="00CC3E6D"/>
    <w:rsid w:val="00CC4366"/>
    <w:rsid w:val="00CC4BB7"/>
    <w:rsid w:val="00CC5D20"/>
    <w:rsid w:val="00CC70CD"/>
    <w:rsid w:val="00CC799C"/>
    <w:rsid w:val="00CD132F"/>
    <w:rsid w:val="00CD1D20"/>
    <w:rsid w:val="00CD2C05"/>
    <w:rsid w:val="00CD2FB9"/>
    <w:rsid w:val="00CD2FBF"/>
    <w:rsid w:val="00CD39DE"/>
    <w:rsid w:val="00CD3AB9"/>
    <w:rsid w:val="00CD3B41"/>
    <w:rsid w:val="00CD3BA9"/>
    <w:rsid w:val="00CD3E02"/>
    <w:rsid w:val="00CD4016"/>
    <w:rsid w:val="00CD4BC0"/>
    <w:rsid w:val="00CD521D"/>
    <w:rsid w:val="00CD53CA"/>
    <w:rsid w:val="00CD581B"/>
    <w:rsid w:val="00CD5AF7"/>
    <w:rsid w:val="00CD61EA"/>
    <w:rsid w:val="00CD6A47"/>
    <w:rsid w:val="00CD742F"/>
    <w:rsid w:val="00CE0A04"/>
    <w:rsid w:val="00CE0E7A"/>
    <w:rsid w:val="00CE0FDE"/>
    <w:rsid w:val="00CE177C"/>
    <w:rsid w:val="00CE17C8"/>
    <w:rsid w:val="00CE1F3C"/>
    <w:rsid w:val="00CE2910"/>
    <w:rsid w:val="00CE2FB6"/>
    <w:rsid w:val="00CE3F2A"/>
    <w:rsid w:val="00CE4967"/>
    <w:rsid w:val="00CE62F0"/>
    <w:rsid w:val="00CE67A8"/>
    <w:rsid w:val="00CE79F3"/>
    <w:rsid w:val="00CE7A3E"/>
    <w:rsid w:val="00CE7FA1"/>
    <w:rsid w:val="00CF024D"/>
    <w:rsid w:val="00CF028A"/>
    <w:rsid w:val="00CF0E8C"/>
    <w:rsid w:val="00CF0FCE"/>
    <w:rsid w:val="00CF1036"/>
    <w:rsid w:val="00CF12AD"/>
    <w:rsid w:val="00CF1AFF"/>
    <w:rsid w:val="00CF36EC"/>
    <w:rsid w:val="00CF3AB4"/>
    <w:rsid w:val="00CF415B"/>
    <w:rsid w:val="00CF4393"/>
    <w:rsid w:val="00CF4518"/>
    <w:rsid w:val="00CF4E05"/>
    <w:rsid w:val="00CF5221"/>
    <w:rsid w:val="00CF6128"/>
    <w:rsid w:val="00CF62B6"/>
    <w:rsid w:val="00CF7A94"/>
    <w:rsid w:val="00D00A39"/>
    <w:rsid w:val="00D00DC5"/>
    <w:rsid w:val="00D012E5"/>
    <w:rsid w:val="00D01DC7"/>
    <w:rsid w:val="00D02133"/>
    <w:rsid w:val="00D0226D"/>
    <w:rsid w:val="00D030E1"/>
    <w:rsid w:val="00D03BCE"/>
    <w:rsid w:val="00D03DA4"/>
    <w:rsid w:val="00D05A48"/>
    <w:rsid w:val="00D06598"/>
    <w:rsid w:val="00D065A3"/>
    <w:rsid w:val="00D06B7C"/>
    <w:rsid w:val="00D1039F"/>
    <w:rsid w:val="00D10995"/>
    <w:rsid w:val="00D10A7A"/>
    <w:rsid w:val="00D113B0"/>
    <w:rsid w:val="00D117B1"/>
    <w:rsid w:val="00D11A97"/>
    <w:rsid w:val="00D11F05"/>
    <w:rsid w:val="00D1239E"/>
    <w:rsid w:val="00D13710"/>
    <w:rsid w:val="00D13946"/>
    <w:rsid w:val="00D15213"/>
    <w:rsid w:val="00D161BE"/>
    <w:rsid w:val="00D16324"/>
    <w:rsid w:val="00D178A5"/>
    <w:rsid w:val="00D178A7"/>
    <w:rsid w:val="00D17B32"/>
    <w:rsid w:val="00D20A79"/>
    <w:rsid w:val="00D2156C"/>
    <w:rsid w:val="00D21911"/>
    <w:rsid w:val="00D21E29"/>
    <w:rsid w:val="00D22CF8"/>
    <w:rsid w:val="00D237F4"/>
    <w:rsid w:val="00D24465"/>
    <w:rsid w:val="00D24C9C"/>
    <w:rsid w:val="00D2553E"/>
    <w:rsid w:val="00D26FF6"/>
    <w:rsid w:val="00D30188"/>
    <w:rsid w:val="00D30917"/>
    <w:rsid w:val="00D30F5A"/>
    <w:rsid w:val="00D31197"/>
    <w:rsid w:val="00D32B98"/>
    <w:rsid w:val="00D332E4"/>
    <w:rsid w:val="00D34295"/>
    <w:rsid w:val="00D35108"/>
    <w:rsid w:val="00D35419"/>
    <w:rsid w:val="00D354FA"/>
    <w:rsid w:val="00D36657"/>
    <w:rsid w:val="00D36673"/>
    <w:rsid w:val="00D37682"/>
    <w:rsid w:val="00D40678"/>
    <w:rsid w:val="00D40AF2"/>
    <w:rsid w:val="00D40C39"/>
    <w:rsid w:val="00D41249"/>
    <w:rsid w:val="00D41570"/>
    <w:rsid w:val="00D418E4"/>
    <w:rsid w:val="00D41DB2"/>
    <w:rsid w:val="00D42167"/>
    <w:rsid w:val="00D42AE3"/>
    <w:rsid w:val="00D42C87"/>
    <w:rsid w:val="00D4392D"/>
    <w:rsid w:val="00D452E2"/>
    <w:rsid w:val="00D454A9"/>
    <w:rsid w:val="00D457D0"/>
    <w:rsid w:val="00D45D1C"/>
    <w:rsid w:val="00D45D8C"/>
    <w:rsid w:val="00D46838"/>
    <w:rsid w:val="00D46EEB"/>
    <w:rsid w:val="00D47E1F"/>
    <w:rsid w:val="00D50076"/>
    <w:rsid w:val="00D504FD"/>
    <w:rsid w:val="00D507F4"/>
    <w:rsid w:val="00D521EB"/>
    <w:rsid w:val="00D5239D"/>
    <w:rsid w:val="00D5251C"/>
    <w:rsid w:val="00D526C6"/>
    <w:rsid w:val="00D52A64"/>
    <w:rsid w:val="00D533A8"/>
    <w:rsid w:val="00D533AD"/>
    <w:rsid w:val="00D53BC0"/>
    <w:rsid w:val="00D54251"/>
    <w:rsid w:val="00D5581A"/>
    <w:rsid w:val="00D55A15"/>
    <w:rsid w:val="00D55D16"/>
    <w:rsid w:val="00D56006"/>
    <w:rsid w:val="00D56393"/>
    <w:rsid w:val="00D56EF3"/>
    <w:rsid w:val="00D57B20"/>
    <w:rsid w:val="00D57DF7"/>
    <w:rsid w:val="00D60A83"/>
    <w:rsid w:val="00D60F80"/>
    <w:rsid w:val="00D613C1"/>
    <w:rsid w:val="00D61D83"/>
    <w:rsid w:val="00D6205B"/>
    <w:rsid w:val="00D626AA"/>
    <w:rsid w:val="00D64665"/>
    <w:rsid w:val="00D660A6"/>
    <w:rsid w:val="00D660C4"/>
    <w:rsid w:val="00D67B51"/>
    <w:rsid w:val="00D7003A"/>
    <w:rsid w:val="00D70177"/>
    <w:rsid w:val="00D701BD"/>
    <w:rsid w:val="00D702CB"/>
    <w:rsid w:val="00D70A73"/>
    <w:rsid w:val="00D70F5A"/>
    <w:rsid w:val="00D718BD"/>
    <w:rsid w:val="00D7227A"/>
    <w:rsid w:val="00D72969"/>
    <w:rsid w:val="00D72AF2"/>
    <w:rsid w:val="00D72E3E"/>
    <w:rsid w:val="00D736BE"/>
    <w:rsid w:val="00D746D9"/>
    <w:rsid w:val="00D749B1"/>
    <w:rsid w:val="00D74F1D"/>
    <w:rsid w:val="00D75294"/>
    <w:rsid w:val="00D7559C"/>
    <w:rsid w:val="00D7567C"/>
    <w:rsid w:val="00D756D6"/>
    <w:rsid w:val="00D7594E"/>
    <w:rsid w:val="00D76243"/>
    <w:rsid w:val="00D767AF"/>
    <w:rsid w:val="00D77C14"/>
    <w:rsid w:val="00D8074C"/>
    <w:rsid w:val="00D80DC0"/>
    <w:rsid w:val="00D81955"/>
    <w:rsid w:val="00D81D74"/>
    <w:rsid w:val="00D8221E"/>
    <w:rsid w:val="00D83750"/>
    <w:rsid w:val="00D83925"/>
    <w:rsid w:val="00D83B06"/>
    <w:rsid w:val="00D83BEA"/>
    <w:rsid w:val="00D8434C"/>
    <w:rsid w:val="00D848DF"/>
    <w:rsid w:val="00D851D1"/>
    <w:rsid w:val="00D8546A"/>
    <w:rsid w:val="00D85A96"/>
    <w:rsid w:val="00D87421"/>
    <w:rsid w:val="00D87448"/>
    <w:rsid w:val="00D90504"/>
    <w:rsid w:val="00D90FD5"/>
    <w:rsid w:val="00D9107E"/>
    <w:rsid w:val="00D914E1"/>
    <w:rsid w:val="00D916A3"/>
    <w:rsid w:val="00D91F7A"/>
    <w:rsid w:val="00D92411"/>
    <w:rsid w:val="00D930F5"/>
    <w:rsid w:val="00D93B9F"/>
    <w:rsid w:val="00D95033"/>
    <w:rsid w:val="00D9572D"/>
    <w:rsid w:val="00D95BF1"/>
    <w:rsid w:val="00D95C73"/>
    <w:rsid w:val="00D96423"/>
    <w:rsid w:val="00DA155E"/>
    <w:rsid w:val="00DA15A4"/>
    <w:rsid w:val="00DA1A61"/>
    <w:rsid w:val="00DA1DAC"/>
    <w:rsid w:val="00DA1F9A"/>
    <w:rsid w:val="00DA28D8"/>
    <w:rsid w:val="00DA35B2"/>
    <w:rsid w:val="00DA69A3"/>
    <w:rsid w:val="00DB00F2"/>
    <w:rsid w:val="00DB01A6"/>
    <w:rsid w:val="00DB0A67"/>
    <w:rsid w:val="00DB0C90"/>
    <w:rsid w:val="00DB1FC9"/>
    <w:rsid w:val="00DB32E2"/>
    <w:rsid w:val="00DB37C5"/>
    <w:rsid w:val="00DB4023"/>
    <w:rsid w:val="00DB46C8"/>
    <w:rsid w:val="00DB48D1"/>
    <w:rsid w:val="00DB48E2"/>
    <w:rsid w:val="00DB56EA"/>
    <w:rsid w:val="00DB6390"/>
    <w:rsid w:val="00DB6A08"/>
    <w:rsid w:val="00DB6BA4"/>
    <w:rsid w:val="00DB6F0D"/>
    <w:rsid w:val="00DB729D"/>
    <w:rsid w:val="00DC0D76"/>
    <w:rsid w:val="00DC0F66"/>
    <w:rsid w:val="00DC1189"/>
    <w:rsid w:val="00DC12F5"/>
    <w:rsid w:val="00DC14A7"/>
    <w:rsid w:val="00DC2FDE"/>
    <w:rsid w:val="00DC31C2"/>
    <w:rsid w:val="00DC3EBA"/>
    <w:rsid w:val="00DC3FD4"/>
    <w:rsid w:val="00DC546F"/>
    <w:rsid w:val="00DC59A7"/>
    <w:rsid w:val="00DC5B8D"/>
    <w:rsid w:val="00DC68A9"/>
    <w:rsid w:val="00DC696E"/>
    <w:rsid w:val="00DC6E2A"/>
    <w:rsid w:val="00DC6F1E"/>
    <w:rsid w:val="00DC708A"/>
    <w:rsid w:val="00DC74CB"/>
    <w:rsid w:val="00DC75F1"/>
    <w:rsid w:val="00DC792B"/>
    <w:rsid w:val="00DD132B"/>
    <w:rsid w:val="00DD3163"/>
    <w:rsid w:val="00DD32FF"/>
    <w:rsid w:val="00DD3CFC"/>
    <w:rsid w:val="00DD3F64"/>
    <w:rsid w:val="00DD5A02"/>
    <w:rsid w:val="00DD6152"/>
    <w:rsid w:val="00DD66AF"/>
    <w:rsid w:val="00DD68D5"/>
    <w:rsid w:val="00DD68D9"/>
    <w:rsid w:val="00DD6FF5"/>
    <w:rsid w:val="00DD7814"/>
    <w:rsid w:val="00DE1265"/>
    <w:rsid w:val="00DE13F9"/>
    <w:rsid w:val="00DE233C"/>
    <w:rsid w:val="00DE2B30"/>
    <w:rsid w:val="00DE2C9A"/>
    <w:rsid w:val="00DE3A7B"/>
    <w:rsid w:val="00DE4D9F"/>
    <w:rsid w:val="00DE4E24"/>
    <w:rsid w:val="00DE53F0"/>
    <w:rsid w:val="00DE5E67"/>
    <w:rsid w:val="00DE61EB"/>
    <w:rsid w:val="00DE6651"/>
    <w:rsid w:val="00DE6D2A"/>
    <w:rsid w:val="00DE76E7"/>
    <w:rsid w:val="00DE772B"/>
    <w:rsid w:val="00DF045B"/>
    <w:rsid w:val="00DF0522"/>
    <w:rsid w:val="00DF07F9"/>
    <w:rsid w:val="00DF0BBD"/>
    <w:rsid w:val="00DF0D00"/>
    <w:rsid w:val="00DF10E6"/>
    <w:rsid w:val="00DF1CE8"/>
    <w:rsid w:val="00DF33F3"/>
    <w:rsid w:val="00DF344A"/>
    <w:rsid w:val="00DF35B1"/>
    <w:rsid w:val="00DF3935"/>
    <w:rsid w:val="00DF3D56"/>
    <w:rsid w:val="00DF4703"/>
    <w:rsid w:val="00DF59F0"/>
    <w:rsid w:val="00DF5DEB"/>
    <w:rsid w:val="00DF6FC9"/>
    <w:rsid w:val="00E0082D"/>
    <w:rsid w:val="00E00958"/>
    <w:rsid w:val="00E00AB5"/>
    <w:rsid w:val="00E012FC"/>
    <w:rsid w:val="00E01988"/>
    <w:rsid w:val="00E01AF8"/>
    <w:rsid w:val="00E01ED7"/>
    <w:rsid w:val="00E02BBA"/>
    <w:rsid w:val="00E02EFE"/>
    <w:rsid w:val="00E033D6"/>
    <w:rsid w:val="00E047BB"/>
    <w:rsid w:val="00E04F3E"/>
    <w:rsid w:val="00E04F96"/>
    <w:rsid w:val="00E05BED"/>
    <w:rsid w:val="00E05D03"/>
    <w:rsid w:val="00E10C0D"/>
    <w:rsid w:val="00E115E2"/>
    <w:rsid w:val="00E11F84"/>
    <w:rsid w:val="00E12121"/>
    <w:rsid w:val="00E12215"/>
    <w:rsid w:val="00E12813"/>
    <w:rsid w:val="00E12FBC"/>
    <w:rsid w:val="00E1313C"/>
    <w:rsid w:val="00E13864"/>
    <w:rsid w:val="00E138B2"/>
    <w:rsid w:val="00E13BA9"/>
    <w:rsid w:val="00E13CA7"/>
    <w:rsid w:val="00E14070"/>
    <w:rsid w:val="00E14E7D"/>
    <w:rsid w:val="00E16F44"/>
    <w:rsid w:val="00E17611"/>
    <w:rsid w:val="00E17DF0"/>
    <w:rsid w:val="00E20D9D"/>
    <w:rsid w:val="00E218CF"/>
    <w:rsid w:val="00E218FF"/>
    <w:rsid w:val="00E21BBB"/>
    <w:rsid w:val="00E21C77"/>
    <w:rsid w:val="00E21D84"/>
    <w:rsid w:val="00E234D1"/>
    <w:rsid w:val="00E2367E"/>
    <w:rsid w:val="00E239FD"/>
    <w:rsid w:val="00E24A70"/>
    <w:rsid w:val="00E25586"/>
    <w:rsid w:val="00E25D0C"/>
    <w:rsid w:val="00E2621B"/>
    <w:rsid w:val="00E26426"/>
    <w:rsid w:val="00E27B4D"/>
    <w:rsid w:val="00E305FC"/>
    <w:rsid w:val="00E30D74"/>
    <w:rsid w:val="00E311CD"/>
    <w:rsid w:val="00E313DB"/>
    <w:rsid w:val="00E31479"/>
    <w:rsid w:val="00E32299"/>
    <w:rsid w:val="00E322B1"/>
    <w:rsid w:val="00E34283"/>
    <w:rsid w:val="00E35860"/>
    <w:rsid w:val="00E35A59"/>
    <w:rsid w:val="00E366A7"/>
    <w:rsid w:val="00E367FF"/>
    <w:rsid w:val="00E36A41"/>
    <w:rsid w:val="00E36CCA"/>
    <w:rsid w:val="00E3712C"/>
    <w:rsid w:val="00E376D1"/>
    <w:rsid w:val="00E37812"/>
    <w:rsid w:val="00E37833"/>
    <w:rsid w:val="00E403D9"/>
    <w:rsid w:val="00E40A13"/>
    <w:rsid w:val="00E432D4"/>
    <w:rsid w:val="00E43BE0"/>
    <w:rsid w:val="00E44AC8"/>
    <w:rsid w:val="00E44F35"/>
    <w:rsid w:val="00E45494"/>
    <w:rsid w:val="00E45646"/>
    <w:rsid w:val="00E45AF7"/>
    <w:rsid w:val="00E45F38"/>
    <w:rsid w:val="00E47663"/>
    <w:rsid w:val="00E47709"/>
    <w:rsid w:val="00E47BFD"/>
    <w:rsid w:val="00E50F2E"/>
    <w:rsid w:val="00E51FB8"/>
    <w:rsid w:val="00E5226E"/>
    <w:rsid w:val="00E522B0"/>
    <w:rsid w:val="00E52362"/>
    <w:rsid w:val="00E5247A"/>
    <w:rsid w:val="00E527F6"/>
    <w:rsid w:val="00E5342B"/>
    <w:rsid w:val="00E5476A"/>
    <w:rsid w:val="00E54B69"/>
    <w:rsid w:val="00E54E45"/>
    <w:rsid w:val="00E55931"/>
    <w:rsid w:val="00E55BBC"/>
    <w:rsid w:val="00E56502"/>
    <w:rsid w:val="00E56F98"/>
    <w:rsid w:val="00E57794"/>
    <w:rsid w:val="00E57A74"/>
    <w:rsid w:val="00E603A8"/>
    <w:rsid w:val="00E6046C"/>
    <w:rsid w:val="00E608A6"/>
    <w:rsid w:val="00E60B47"/>
    <w:rsid w:val="00E60E42"/>
    <w:rsid w:val="00E61690"/>
    <w:rsid w:val="00E626F8"/>
    <w:rsid w:val="00E63DDB"/>
    <w:rsid w:val="00E644BE"/>
    <w:rsid w:val="00E64CD6"/>
    <w:rsid w:val="00E64E3C"/>
    <w:rsid w:val="00E65AFB"/>
    <w:rsid w:val="00E65F10"/>
    <w:rsid w:val="00E6613F"/>
    <w:rsid w:val="00E6628D"/>
    <w:rsid w:val="00E67427"/>
    <w:rsid w:val="00E67541"/>
    <w:rsid w:val="00E678FD"/>
    <w:rsid w:val="00E67EB2"/>
    <w:rsid w:val="00E67F49"/>
    <w:rsid w:val="00E7011A"/>
    <w:rsid w:val="00E701E3"/>
    <w:rsid w:val="00E7051F"/>
    <w:rsid w:val="00E70E4D"/>
    <w:rsid w:val="00E738D8"/>
    <w:rsid w:val="00E73C57"/>
    <w:rsid w:val="00E7422F"/>
    <w:rsid w:val="00E74244"/>
    <w:rsid w:val="00E7438C"/>
    <w:rsid w:val="00E7458B"/>
    <w:rsid w:val="00E74A48"/>
    <w:rsid w:val="00E767DC"/>
    <w:rsid w:val="00E76D07"/>
    <w:rsid w:val="00E770F8"/>
    <w:rsid w:val="00E7733C"/>
    <w:rsid w:val="00E77662"/>
    <w:rsid w:val="00E77DEE"/>
    <w:rsid w:val="00E80131"/>
    <w:rsid w:val="00E810FA"/>
    <w:rsid w:val="00E813DC"/>
    <w:rsid w:val="00E81F57"/>
    <w:rsid w:val="00E824E0"/>
    <w:rsid w:val="00E82888"/>
    <w:rsid w:val="00E83B91"/>
    <w:rsid w:val="00E85B0C"/>
    <w:rsid w:val="00E90026"/>
    <w:rsid w:val="00E9046C"/>
    <w:rsid w:val="00E9063E"/>
    <w:rsid w:val="00E913BE"/>
    <w:rsid w:val="00E91C96"/>
    <w:rsid w:val="00E92185"/>
    <w:rsid w:val="00E92279"/>
    <w:rsid w:val="00E925A6"/>
    <w:rsid w:val="00E9271C"/>
    <w:rsid w:val="00E92A17"/>
    <w:rsid w:val="00E93490"/>
    <w:rsid w:val="00E945A0"/>
    <w:rsid w:val="00E94703"/>
    <w:rsid w:val="00E9478E"/>
    <w:rsid w:val="00E949D3"/>
    <w:rsid w:val="00E94E91"/>
    <w:rsid w:val="00E97253"/>
    <w:rsid w:val="00E9747E"/>
    <w:rsid w:val="00EA0019"/>
    <w:rsid w:val="00EA1161"/>
    <w:rsid w:val="00EA144A"/>
    <w:rsid w:val="00EA1A21"/>
    <w:rsid w:val="00EA201C"/>
    <w:rsid w:val="00EA21DF"/>
    <w:rsid w:val="00EA2BE6"/>
    <w:rsid w:val="00EA2CD9"/>
    <w:rsid w:val="00EA308D"/>
    <w:rsid w:val="00EA31B4"/>
    <w:rsid w:val="00EA3818"/>
    <w:rsid w:val="00EA467F"/>
    <w:rsid w:val="00EA4958"/>
    <w:rsid w:val="00EA4E97"/>
    <w:rsid w:val="00EA4F7C"/>
    <w:rsid w:val="00EA5005"/>
    <w:rsid w:val="00EA6165"/>
    <w:rsid w:val="00EA66B4"/>
    <w:rsid w:val="00EA6AD4"/>
    <w:rsid w:val="00EA71D7"/>
    <w:rsid w:val="00EA7BBB"/>
    <w:rsid w:val="00EA7D28"/>
    <w:rsid w:val="00EB03BD"/>
    <w:rsid w:val="00EB187C"/>
    <w:rsid w:val="00EB18B1"/>
    <w:rsid w:val="00EB218E"/>
    <w:rsid w:val="00EB3130"/>
    <w:rsid w:val="00EB43A5"/>
    <w:rsid w:val="00EB57FA"/>
    <w:rsid w:val="00EB77F7"/>
    <w:rsid w:val="00EB795F"/>
    <w:rsid w:val="00EC06E7"/>
    <w:rsid w:val="00EC0969"/>
    <w:rsid w:val="00EC1070"/>
    <w:rsid w:val="00EC114C"/>
    <w:rsid w:val="00EC1F9E"/>
    <w:rsid w:val="00EC22C8"/>
    <w:rsid w:val="00EC2A3D"/>
    <w:rsid w:val="00EC2AC8"/>
    <w:rsid w:val="00EC2F96"/>
    <w:rsid w:val="00EC3F9C"/>
    <w:rsid w:val="00EC42E7"/>
    <w:rsid w:val="00EC48AE"/>
    <w:rsid w:val="00EC5255"/>
    <w:rsid w:val="00EC5636"/>
    <w:rsid w:val="00EC5952"/>
    <w:rsid w:val="00EC5C74"/>
    <w:rsid w:val="00EC5CA7"/>
    <w:rsid w:val="00EC5F03"/>
    <w:rsid w:val="00EC5FF3"/>
    <w:rsid w:val="00EC6CBD"/>
    <w:rsid w:val="00EC70D9"/>
    <w:rsid w:val="00EC75C2"/>
    <w:rsid w:val="00EC7CB1"/>
    <w:rsid w:val="00EC7E2D"/>
    <w:rsid w:val="00ED03EC"/>
    <w:rsid w:val="00ED0733"/>
    <w:rsid w:val="00ED0DF2"/>
    <w:rsid w:val="00ED1BD1"/>
    <w:rsid w:val="00ED1DBE"/>
    <w:rsid w:val="00ED2B95"/>
    <w:rsid w:val="00ED323A"/>
    <w:rsid w:val="00ED332A"/>
    <w:rsid w:val="00ED3D41"/>
    <w:rsid w:val="00ED4B0C"/>
    <w:rsid w:val="00ED518A"/>
    <w:rsid w:val="00ED5A8B"/>
    <w:rsid w:val="00ED5EC4"/>
    <w:rsid w:val="00ED637F"/>
    <w:rsid w:val="00ED68B3"/>
    <w:rsid w:val="00ED6F14"/>
    <w:rsid w:val="00ED77B2"/>
    <w:rsid w:val="00ED79B4"/>
    <w:rsid w:val="00ED7A06"/>
    <w:rsid w:val="00EE0CBF"/>
    <w:rsid w:val="00EE1C69"/>
    <w:rsid w:val="00EE1EFF"/>
    <w:rsid w:val="00EE204A"/>
    <w:rsid w:val="00EE37B1"/>
    <w:rsid w:val="00EE52DC"/>
    <w:rsid w:val="00EE6375"/>
    <w:rsid w:val="00EE6C8B"/>
    <w:rsid w:val="00EE6DFD"/>
    <w:rsid w:val="00EE77ED"/>
    <w:rsid w:val="00EF1E74"/>
    <w:rsid w:val="00EF1EBD"/>
    <w:rsid w:val="00EF2251"/>
    <w:rsid w:val="00EF289E"/>
    <w:rsid w:val="00EF2E90"/>
    <w:rsid w:val="00EF3A2B"/>
    <w:rsid w:val="00EF3F39"/>
    <w:rsid w:val="00EF42DD"/>
    <w:rsid w:val="00EF4447"/>
    <w:rsid w:val="00EF4565"/>
    <w:rsid w:val="00EF52E1"/>
    <w:rsid w:val="00EF5B8D"/>
    <w:rsid w:val="00EF61C3"/>
    <w:rsid w:val="00EF70CA"/>
    <w:rsid w:val="00F0076E"/>
    <w:rsid w:val="00F008F8"/>
    <w:rsid w:val="00F0099A"/>
    <w:rsid w:val="00F010F0"/>
    <w:rsid w:val="00F01325"/>
    <w:rsid w:val="00F01F5A"/>
    <w:rsid w:val="00F0245B"/>
    <w:rsid w:val="00F03174"/>
    <w:rsid w:val="00F037C4"/>
    <w:rsid w:val="00F0380A"/>
    <w:rsid w:val="00F03AC4"/>
    <w:rsid w:val="00F0586E"/>
    <w:rsid w:val="00F05A2C"/>
    <w:rsid w:val="00F05BA6"/>
    <w:rsid w:val="00F0606D"/>
    <w:rsid w:val="00F07238"/>
    <w:rsid w:val="00F072C3"/>
    <w:rsid w:val="00F07436"/>
    <w:rsid w:val="00F07D0D"/>
    <w:rsid w:val="00F103B8"/>
    <w:rsid w:val="00F103CA"/>
    <w:rsid w:val="00F109C3"/>
    <w:rsid w:val="00F11780"/>
    <w:rsid w:val="00F11AE7"/>
    <w:rsid w:val="00F11EEF"/>
    <w:rsid w:val="00F13ECF"/>
    <w:rsid w:val="00F146A9"/>
    <w:rsid w:val="00F154A0"/>
    <w:rsid w:val="00F15AD7"/>
    <w:rsid w:val="00F16B69"/>
    <w:rsid w:val="00F17001"/>
    <w:rsid w:val="00F1718B"/>
    <w:rsid w:val="00F1769A"/>
    <w:rsid w:val="00F1787A"/>
    <w:rsid w:val="00F17A8B"/>
    <w:rsid w:val="00F17F29"/>
    <w:rsid w:val="00F2009B"/>
    <w:rsid w:val="00F209DB"/>
    <w:rsid w:val="00F20A4D"/>
    <w:rsid w:val="00F20D54"/>
    <w:rsid w:val="00F2115C"/>
    <w:rsid w:val="00F21167"/>
    <w:rsid w:val="00F22D08"/>
    <w:rsid w:val="00F234C5"/>
    <w:rsid w:val="00F2433D"/>
    <w:rsid w:val="00F24489"/>
    <w:rsid w:val="00F248E7"/>
    <w:rsid w:val="00F249E0"/>
    <w:rsid w:val="00F24BFD"/>
    <w:rsid w:val="00F27199"/>
    <w:rsid w:val="00F301AF"/>
    <w:rsid w:val="00F308C6"/>
    <w:rsid w:val="00F3144C"/>
    <w:rsid w:val="00F31520"/>
    <w:rsid w:val="00F316C7"/>
    <w:rsid w:val="00F31F1B"/>
    <w:rsid w:val="00F328CD"/>
    <w:rsid w:val="00F32E33"/>
    <w:rsid w:val="00F32F0B"/>
    <w:rsid w:val="00F33510"/>
    <w:rsid w:val="00F33797"/>
    <w:rsid w:val="00F33889"/>
    <w:rsid w:val="00F33992"/>
    <w:rsid w:val="00F33C37"/>
    <w:rsid w:val="00F3418E"/>
    <w:rsid w:val="00F34310"/>
    <w:rsid w:val="00F35237"/>
    <w:rsid w:val="00F354E3"/>
    <w:rsid w:val="00F354F4"/>
    <w:rsid w:val="00F355E5"/>
    <w:rsid w:val="00F35959"/>
    <w:rsid w:val="00F35A70"/>
    <w:rsid w:val="00F362D6"/>
    <w:rsid w:val="00F36AE0"/>
    <w:rsid w:val="00F37A30"/>
    <w:rsid w:val="00F409B1"/>
    <w:rsid w:val="00F41477"/>
    <w:rsid w:val="00F41F3B"/>
    <w:rsid w:val="00F42007"/>
    <w:rsid w:val="00F424E7"/>
    <w:rsid w:val="00F43804"/>
    <w:rsid w:val="00F43C9F"/>
    <w:rsid w:val="00F43F50"/>
    <w:rsid w:val="00F45699"/>
    <w:rsid w:val="00F4591D"/>
    <w:rsid w:val="00F46024"/>
    <w:rsid w:val="00F46A48"/>
    <w:rsid w:val="00F509A0"/>
    <w:rsid w:val="00F50D03"/>
    <w:rsid w:val="00F51151"/>
    <w:rsid w:val="00F515BD"/>
    <w:rsid w:val="00F51879"/>
    <w:rsid w:val="00F52A15"/>
    <w:rsid w:val="00F52DD0"/>
    <w:rsid w:val="00F530F8"/>
    <w:rsid w:val="00F5330E"/>
    <w:rsid w:val="00F540B6"/>
    <w:rsid w:val="00F55A2C"/>
    <w:rsid w:val="00F561AE"/>
    <w:rsid w:val="00F56E0F"/>
    <w:rsid w:val="00F60851"/>
    <w:rsid w:val="00F60DDA"/>
    <w:rsid w:val="00F61201"/>
    <w:rsid w:val="00F6264F"/>
    <w:rsid w:val="00F63681"/>
    <w:rsid w:val="00F636CC"/>
    <w:rsid w:val="00F63B83"/>
    <w:rsid w:val="00F64412"/>
    <w:rsid w:val="00F65431"/>
    <w:rsid w:val="00F6572F"/>
    <w:rsid w:val="00F65FC9"/>
    <w:rsid w:val="00F661A1"/>
    <w:rsid w:val="00F66D56"/>
    <w:rsid w:val="00F66E2C"/>
    <w:rsid w:val="00F66FF9"/>
    <w:rsid w:val="00F7024C"/>
    <w:rsid w:val="00F70316"/>
    <w:rsid w:val="00F7163A"/>
    <w:rsid w:val="00F719AD"/>
    <w:rsid w:val="00F719B4"/>
    <w:rsid w:val="00F751E0"/>
    <w:rsid w:val="00F7693B"/>
    <w:rsid w:val="00F76A83"/>
    <w:rsid w:val="00F77C2A"/>
    <w:rsid w:val="00F77FB2"/>
    <w:rsid w:val="00F80120"/>
    <w:rsid w:val="00F80569"/>
    <w:rsid w:val="00F80A8D"/>
    <w:rsid w:val="00F80B00"/>
    <w:rsid w:val="00F8159B"/>
    <w:rsid w:val="00F82C91"/>
    <w:rsid w:val="00F82F06"/>
    <w:rsid w:val="00F83F0B"/>
    <w:rsid w:val="00F843C6"/>
    <w:rsid w:val="00F84A35"/>
    <w:rsid w:val="00F84E7C"/>
    <w:rsid w:val="00F84F49"/>
    <w:rsid w:val="00F85B22"/>
    <w:rsid w:val="00F85FAD"/>
    <w:rsid w:val="00F8653A"/>
    <w:rsid w:val="00F873FA"/>
    <w:rsid w:val="00F8750A"/>
    <w:rsid w:val="00F919B9"/>
    <w:rsid w:val="00F92E95"/>
    <w:rsid w:val="00F92EA4"/>
    <w:rsid w:val="00F9327B"/>
    <w:rsid w:val="00F93A1A"/>
    <w:rsid w:val="00F93B26"/>
    <w:rsid w:val="00F9431D"/>
    <w:rsid w:val="00F9765C"/>
    <w:rsid w:val="00F979DE"/>
    <w:rsid w:val="00F97EF8"/>
    <w:rsid w:val="00FA01FA"/>
    <w:rsid w:val="00FA03F3"/>
    <w:rsid w:val="00FA0B1F"/>
    <w:rsid w:val="00FA1417"/>
    <w:rsid w:val="00FA1AF3"/>
    <w:rsid w:val="00FA1AF5"/>
    <w:rsid w:val="00FA1CEE"/>
    <w:rsid w:val="00FA21F7"/>
    <w:rsid w:val="00FA2244"/>
    <w:rsid w:val="00FA3779"/>
    <w:rsid w:val="00FA388C"/>
    <w:rsid w:val="00FA4836"/>
    <w:rsid w:val="00FA64DE"/>
    <w:rsid w:val="00FA6B33"/>
    <w:rsid w:val="00FA6B36"/>
    <w:rsid w:val="00FA6EB9"/>
    <w:rsid w:val="00FA6FEB"/>
    <w:rsid w:val="00FA7962"/>
    <w:rsid w:val="00FA79DB"/>
    <w:rsid w:val="00FA7D16"/>
    <w:rsid w:val="00FB0200"/>
    <w:rsid w:val="00FB1E65"/>
    <w:rsid w:val="00FB22D3"/>
    <w:rsid w:val="00FB2B31"/>
    <w:rsid w:val="00FB41EE"/>
    <w:rsid w:val="00FB457D"/>
    <w:rsid w:val="00FB4720"/>
    <w:rsid w:val="00FB49C5"/>
    <w:rsid w:val="00FB4E33"/>
    <w:rsid w:val="00FB5004"/>
    <w:rsid w:val="00FB55BD"/>
    <w:rsid w:val="00FB56D3"/>
    <w:rsid w:val="00FB63DE"/>
    <w:rsid w:val="00FB7239"/>
    <w:rsid w:val="00FB7A00"/>
    <w:rsid w:val="00FB7F66"/>
    <w:rsid w:val="00FC0DE9"/>
    <w:rsid w:val="00FC126A"/>
    <w:rsid w:val="00FC14AD"/>
    <w:rsid w:val="00FC1ECA"/>
    <w:rsid w:val="00FC2540"/>
    <w:rsid w:val="00FC3503"/>
    <w:rsid w:val="00FC3CBE"/>
    <w:rsid w:val="00FC3EA8"/>
    <w:rsid w:val="00FC4798"/>
    <w:rsid w:val="00FC4CCC"/>
    <w:rsid w:val="00FC4D97"/>
    <w:rsid w:val="00FC56AF"/>
    <w:rsid w:val="00FC57D2"/>
    <w:rsid w:val="00FC73D0"/>
    <w:rsid w:val="00FC7FDF"/>
    <w:rsid w:val="00FD0115"/>
    <w:rsid w:val="00FD11EB"/>
    <w:rsid w:val="00FD1700"/>
    <w:rsid w:val="00FD314B"/>
    <w:rsid w:val="00FD380D"/>
    <w:rsid w:val="00FD46A5"/>
    <w:rsid w:val="00FD57EB"/>
    <w:rsid w:val="00FD6765"/>
    <w:rsid w:val="00FD6F3F"/>
    <w:rsid w:val="00FD730F"/>
    <w:rsid w:val="00FE0738"/>
    <w:rsid w:val="00FE07A4"/>
    <w:rsid w:val="00FE0DB1"/>
    <w:rsid w:val="00FE1304"/>
    <w:rsid w:val="00FE1DB4"/>
    <w:rsid w:val="00FE2E60"/>
    <w:rsid w:val="00FE346C"/>
    <w:rsid w:val="00FE457B"/>
    <w:rsid w:val="00FE489B"/>
    <w:rsid w:val="00FE4BAB"/>
    <w:rsid w:val="00FE5068"/>
    <w:rsid w:val="00FE5CAE"/>
    <w:rsid w:val="00FE5FB0"/>
    <w:rsid w:val="00FE7487"/>
    <w:rsid w:val="00FE7F79"/>
    <w:rsid w:val="00FF003D"/>
    <w:rsid w:val="00FF0087"/>
    <w:rsid w:val="00FF0753"/>
    <w:rsid w:val="00FF0CF0"/>
    <w:rsid w:val="00FF1510"/>
    <w:rsid w:val="00FF1CAB"/>
    <w:rsid w:val="00FF1FA5"/>
    <w:rsid w:val="00FF1FE8"/>
    <w:rsid w:val="00FF27C9"/>
    <w:rsid w:val="00FF3AFD"/>
    <w:rsid w:val="00FF48F3"/>
    <w:rsid w:val="00FF56FA"/>
    <w:rsid w:val="00FF5BD6"/>
    <w:rsid w:val="00FF6029"/>
    <w:rsid w:val="00FF67D2"/>
    <w:rsid w:val="00FF6F73"/>
    <w:rsid w:val="00FF7786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764C51D9-992C-4B37-9F1B-358251840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pt-BR" w:eastAsia="en-US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C25"/>
    <w:rPr>
      <w:kern w:val="20"/>
    </w:rPr>
  </w:style>
  <w:style w:type="paragraph" w:styleId="Ttulo1">
    <w:name w:val="heading 1"/>
    <w:basedOn w:val="Normal"/>
    <w:next w:val="Normal"/>
    <w:link w:val="Ttulo1Char"/>
    <w:qFormat/>
    <w:rsid w:val="0089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7718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C23DC8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577188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9833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0">
    <w:name w:val="título 1"/>
    <w:basedOn w:val="Normal"/>
    <w:next w:val="Normal"/>
    <w:link w:val="Cardettulo1"/>
    <w:uiPriority w:val="1"/>
    <w:qFormat/>
    <w:rsid w:val="00AC6C25"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customStyle="1" w:styleId="ttulo20">
    <w:name w:val="título 2"/>
    <w:basedOn w:val="Normal"/>
    <w:next w:val="Normal"/>
    <w:link w:val="Cardettulo2"/>
    <w:uiPriority w:val="1"/>
    <w:unhideWhenUsed/>
    <w:qFormat/>
    <w:rsid w:val="00AC6C25"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</w:rPr>
  </w:style>
  <w:style w:type="paragraph" w:customStyle="1" w:styleId="ttulo30">
    <w:name w:val="título 3"/>
    <w:basedOn w:val="Normal"/>
    <w:next w:val="Normal"/>
    <w:link w:val="Cardettulo3"/>
    <w:uiPriority w:val="1"/>
    <w:unhideWhenUsed/>
    <w:qFormat/>
    <w:rsid w:val="00AC6C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</w:rPr>
  </w:style>
  <w:style w:type="paragraph" w:customStyle="1" w:styleId="ttulo4">
    <w:name w:val="título 4"/>
    <w:basedOn w:val="Normal"/>
    <w:next w:val="Normal"/>
    <w:link w:val="Cardettulo4"/>
    <w:uiPriority w:val="18"/>
    <w:semiHidden/>
    <w:unhideWhenUsed/>
    <w:qFormat/>
    <w:rsid w:val="00AC6C2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customStyle="1" w:styleId="ttulo5">
    <w:name w:val="título 5"/>
    <w:basedOn w:val="Normal"/>
    <w:next w:val="Normal"/>
    <w:link w:val="Cardettulo5"/>
    <w:uiPriority w:val="18"/>
    <w:semiHidden/>
    <w:unhideWhenUsed/>
    <w:qFormat/>
    <w:rsid w:val="00AC6C2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customStyle="1" w:styleId="ttulo6">
    <w:name w:val="título 6"/>
    <w:basedOn w:val="Normal"/>
    <w:next w:val="Normal"/>
    <w:link w:val="Cardettulo6"/>
    <w:uiPriority w:val="18"/>
    <w:semiHidden/>
    <w:unhideWhenUsed/>
    <w:qFormat/>
    <w:rsid w:val="00AC6C2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customStyle="1" w:styleId="ttulo7">
    <w:name w:val="título 7"/>
    <w:basedOn w:val="Normal"/>
    <w:next w:val="Normal"/>
    <w:link w:val="Cardettulo7"/>
    <w:uiPriority w:val="18"/>
    <w:semiHidden/>
    <w:unhideWhenUsed/>
    <w:qFormat/>
    <w:rsid w:val="00AC6C2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ttulo8">
    <w:name w:val="título 8"/>
    <w:basedOn w:val="Normal"/>
    <w:next w:val="Normal"/>
    <w:link w:val="Cardettulo8"/>
    <w:uiPriority w:val="18"/>
    <w:semiHidden/>
    <w:unhideWhenUsed/>
    <w:qFormat/>
    <w:rsid w:val="00AC6C2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ttulo9">
    <w:name w:val="título 9"/>
    <w:basedOn w:val="Normal"/>
    <w:next w:val="Normal"/>
    <w:link w:val="Cardettulo9"/>
    <w:uiPriority w:val="18"/>
    <w:semiHidden/>
    <w:unhideWhenUsed/>
    <w:qFormat/>
    <w:rsid w:val="00AC6C2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cabealho">
    <w:name w:val="cabeçalho"/>
    <w:basedOn w:val="Normal"/>
    <w:link w:val="Cardecabealho"/>
    <w:uiPriority w:val="99"/>
    <w:unhideWhenUsed/>
    <w:rsid w:val="00AC6C2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ardecabealho">
    <w:name w:val="Car de cabeçalho"/>
    <w:basedOn w:val="Fontepargpadro"/>
    <w:link w:val="cabealho"/>
    <w:uiPriority w:val="99"/>
    <w:rsid w:val="00AC6C25"/>
    <w:rPr>
      <w:kern w:val="20"/>
    </w:rPr>
  </w:style>
  <w:style w:type="paragraph" w:customStyle="1" w:styleId="rodap">
    <w:name w:val="rodapé"/>
    <w:basedOn w:val="Normal"/>
    <w:link w:val="Carderodap"/>
    <w:uiPriority w:val="99"/>
    <w:unhideWhenUsed/>
    <w:rsid w:val="00AC6C25"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arderodap">
    <w:name w:val="Car de rodapé"/>
    <w:basedOn w:val="Fontepargpadro"/>
    <w:link w:val="rodap"/>
    <w:uiPriority w:val="99"/>
    <w:rsid w:val="00AC6C25"/>
    <w:rPr>
      <w:kern w:val="20"/>
    </w:rPr>
  </w:style>
  <w:style w:type="table" w:customStyle="1" w:styleId="Gradedatabela">
    <w:name w:val="Grade da tabela"/>
    <w:basedOn w:val="Tabelanormal"/>
    <w:uiPriority w:val="59"/>
    <w:rsid w:val="00AC6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emespaamento">
    <w:name w:val="Sem espaçamento"/>
    <w:link w:val="Semcardeespaamento"/>
    <w:uiPriority w:val="1"/>
    <w:qFormat/>
    <w:rsid w:val="00AC6C25"/>
    <w:pPr>
      <w:spacing w:after="0" w:line="240" w:lineRule="auto"/>
    </w:pPr>
  </w:style>
  <w:style w:type="paragraph" w:customStyle="1" w:styleId="Textodobalo">
    <w:name w:val="Texto do balão"/>
    <w:basedOn w:val="Normal"/>
    <w:link w:val="Cardetextodobalo"/>
    <w:uiPriority w:val="99"/>
    <w:semiHidden/>
    <w:unhideWhenUsed/>
    <w:rsid w:val="00AC6C25"/>
    <w:pPr>
      <w:spacing w:after="0" w:line="240" w:lineRule="auto"/>
    </w:pPr>
    <w:rPr>
      <w:rFonts w:ascii="Tahoma" w:hAnsi="Tahoma" w:cs="Tahoma"/>
      <w:sz w:val="16"/>
    </w:rPr>
  </w:style>
  <w:style w:type="character" w:customStyle="1" w:styleId="Cardetextodobalo">
    <w:name w:val="Car de texto do balão"/>
    <w:basedOn w:val="Fontepargpadro"/>
    <w:link w:val="Textodobalo"/>
    <w:uiPriority w:val="99"/>
    <w:semiHidden/>
    <w:rsid w:val="00AC6C25"/>
    <w:rPr>
      <w:rFonts w:ascii="Tahoma" w:hAnsi="Tahoma" w:cs="Tahoma"/>
      <w:sz w:val="16"/>
    </w:rPr>
  </w:style>
  <w:style w:type="character" w:customStyle="1" w:styleId="Cardettulo1">
    <w:name w:val="Car de título 1"/>
    <w:basedOn w:val="Fontepargpadro"/>
    <w:link w:val="ttulo10"/>
    <w:uiPriority w:val="1"/>
    <w:rsid w:val="00AC6C25"/>
    <w:rPr>
      <w:kern w:val="20"/>
      <w:sz w:val="36"/>
    </w:rPr>
  </w:style>
  <w:style w:type="character" w:customStyle="1" w:styleId="Cardettulo2">
    <w:name w:val="Car de título 2"/>
    <w:basedOn w:val="Fontepargpadro"/>
    <w:link w:val="ttulo20"/>
    <w:uiPriority w:val="1"/>
    <w:rsid w:val="00AC6C25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</w:rPr>
  </w:style>
  <w:style w:type="character" w:customStyle="1" w:styleId="Textodoespaoreservado">
    <w:name w:val="Texto do espaço reservado"/>
    <w:basedOn w:val="Fontepargpadro"/>
    <w:uiPriority w:val="99"/>
    <w:semiHidden/>
    <w:rsid w:val="00AC6C25"/>
    <w:rPr>
      <w:color w:val="808080"/>
    </w:rPr>
  </w:style>
  <w:style w:type="paragraph" w:styleId="Citao">
    <w:name w:val="Quote"/>
    <w:basedOn w:val="Normal"/>
    <w:next w:val="Normal"/>
    <w:link w:val="CitaoChar"/>
    <w:uiPriority w:val="9"/>
    <w:unhideWhenUsed/>
    <w:qFormat/>
    <w:rsid w:val="00AC6C25"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itaoChar">
    <w:name w:val="Citação Char"/>
    <w:basedOn w:val="Fontepargpadro"/>
    <w:link w:val="Citao"/>
    <w:uiPriority w:val="9"/>
    <w:rsid w:val="00AC6C25"/>
    <w:rPr>
      <w:i/>
      <w:iCs/>
      <w:color w:val="7E97AD" w:themeColor="accent1"/>
      <w:kern w:val="20"/>
      <w:sz w:val="28"/>
    </w:rPr>
  </w:style>
  <w:style w:type="paragraph" w:styleId="Bibliografia">
    <w:name w:val="Bibliography"/>
    <w:basedOn w:val="Normal"/>
    <w:next w:val="Normal"/>
    <w:uiPriority w:val="37"/>
    <w:semiHidden/>
    <w:unhideWhenUsed/>
    <w:rsid w:val="00AC6C25"/>
  </w:style>
  <w:style w:type="paragraph" w:customStyle="1" w:styleId="Textodobloco">
    <w:name w:val="Texto do bloco"/>
    <w:basedOn w:val="Normal"/>
    <w:uiPriority w:val="99"/>
    <w:semiHidden/>
    <w:unhideWhenUsed/>
    <w:rsid w:val="00AC6C25"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customStyle="1" w:styleId="Textodocorpo">
    <w:name w:val="Texto do corpo"/>
    <w:basedOn w:val="Normal"/>
    <w:link w:val="Caracteredetextodocorpo"/>
    <w:uiPriority w:val="99"/>
    <w:semiHidden/>
    <w:unhideWhenUsed/>
    <w:rsid w:val="00AC6C25"/>
    <w:pPr>
      <w:spacing w:after="120"/>
    </w:pPr>
  </w:style>
  <w:style w:type="character" w:customStyle="1" w:styleId="Caracteredetextodocorpo">
    <w:name w:val="Caractere de texto do corpo"/>
    <w:basedOn w:val="Fontepargpadro"/>
    <w:link w:val="Textodocorpo"/>
    <w:uiPriority w:val="99"/>
    <w:semiHidden/>
    <w:rsid w:val="00AC6C25"/>
  </w:style>
  <w:style w:type="paragraph" w:customStyle="1" w:styleId="Textodocorpo2">
    <w:name w:val="Texto do corpo 2"/>
    <w:basedOn w:val="Normal"/>
    <w:link w:val="Cardetextodocorpo2"/>
    <w:uiPriority w:val="99"/>
    <w:semiHidden/>
    <w:unhideWhenUsed/>
    <w:rsid w:val="00AC6C25"/>
    <w:pPr>
      <w:spacing w:after="120" w:line="480" w:lineRule="auto"/>
    </w:pPr>
  </w:style>
  <w:style w:type="character" w:customStyle="1" w:styleId="Cardetextodocorpo2">
    <w:name w:val="Car de texto do corpo 2"/>
    <w:basedOn w:val="Fontepargpadro"/>
    <w:link w:val="Textodocorpo2"/>
    <w:uiPriority w:val="99"/>
    <w:semiHidden/>
    <w:rsid w:val="00AC6C25"/>
  </w:style>
  <w:style w:type="paragraph" w:customStyle="1" w:styleId="Textodocorpo3">
    <w:name w:val="Texto do corpo 3"/>
    <w:basedOn w:val="Normal"/>
    <w:link w:val="Cardetextodocorpo3"/>
    <w:uiPriority w:val="99"/>
    <w:semiHidden/>
    <w:unhideWhenUsed/>
    <w:rsid w:val="00AC6C25"/>
    <w:pPr>
      <w:spacing w:after="120"/>
    </w:pPr>
    <w:rPr>
      <w:sz w:val="16"/>
    </w:rPr>
  </w:style>
  <w:style w:type="character" w:customStyle="1" w:styleId="Cardetextodocorpo3">
    <w:name w:val="Car de texto do corpo 3"/>
    <w:basedOn w:val="Fontepargpadro"/>
    <w:link w:val="Textodocorpo3"/>
    <w:uiPriority w:val="99"/>
    <w:semiHidden/>
    <w:rsid w:val="00AC6C25"/>
    <w:rPr>
      <w:sz w:val="16"/>
    </w:rPr>
  </w:style>
  <w:style w:type="paragraph" w:customStyle="1" w:styleId="Primeirorecuodotextodocorpo">
    <w:name w:val="Primeiro recuo do texto do corpo"/>
    <w:basedOn w:val="Textodocorpo"/>
    <w:link w:val="Cardeprimeirorecuodotextodocorpo"/>
    <w:uiPriority w:val="99"/>
    <w:semiHidden/>
    <w:unhideWhenUsed/>
    <w:rsid w:val="00AC6C25"/>
    <w:pPr>
      <w:spacing w:after="200"/>
      <w:ind w:firstLine="360"/>
    </w:pPr>
  </w:style>
  <w:style w:type="character" w:customStyle="1" w:styleId="Cardeprimeirorecuodotextodocorpo">
    <w:name w:val="Car de primeiro recuo do texto do corpo"/>
    <w:basedOn w:val="Caracteredetextodocorpo"/>
    <w:link w:val="Primeirorecuodotextodocorpo"/>
    <w:uiPriority w:val="99"/>
    <w:semiHidden/>
    <w:rsid w:val="00AC6C25"/>
  </w:style>
  <w:style w:type="paragraph" w:customStyle="1" w:styleId="Primeirorecuodocorpo">
    <w:name w:val="Primeiro recuo do corpo"/>
    <w:basedOn w:val="Normal"/>
    <w:link w:val="Cardeprimeirorecuodocorpo"/>
    <w:uiPriority w:val="99"/>
    <w:semiHidden/>
    <w:unhideWhenUsed/>
    <w:rsid w:val="00AC6C25"/>
    <w:pPr>
      <w:spacing w:after="120"/>
      <w:ind w:left="360"/>
    </w:pPr>
  </w:style>
  <w:style w:type="character" w:customStyle="1" w:styleId="Cardeprimeirorecuodocorpo">
    <w:name w:val="Car de primeiro recuo do corpo"/>
    <w:basedOn w:val="Fontepargpadro"/>
    <w:link w:val="Primeirorecuodocorpo"/>
    <w:uiPriority w:val="99"/>
    <w:semiHidden/>
    <w:rsid w:val="00AC6C25"/>
  </w:style>
  <w:style w:type="paragraph" w:customStyle="1" w:styleId="Primeirorecuodotextodocorpo2">
    <w:name w:val="Primeiro recuo do texto do corpo 2"/>
    <w:basedOn w:val="Primeirorecuodocorpo"/>
    <w:link w:val="Cardeprimeirorecuodotextodocorpo2"/>
    <w:uiPriority w:val="99"/>
    <w:semiHidden/>
    <w:unhideWhenUsed/>
    <w:rsid w:val="00AC6C25"/>
    <w:pPr>
      <w:spacing w:after="200"/>
      <w:ind w:firstLine="360"/>
    </w:pPr>
  </w:style>
  <w:style w:type="character" w:customStyle="1" w:styleId="Cardeprimeirorecuodotextodocorpo2">
    <w:name w:val="Car de primeiro recuo do texto do corpo 2"/>
    <w:basedOn w:val="Cardeprimeirorecuodocorpo"/>
    <w:link w:val="Primeirorecuodotextodocorpo2"/>
    <w:uiPriority w:val="99"/>
    <w:semiHidden/>
    <w:rsid w:val="00AC6C25"/>
  </w:style>
  <w:style w:type="paragraph" w:customStyle="1" w:styleId="Recuodetextodocorpo2">
    <w:name w:val="Recuo de texto do corpo 2"/>
    <w:basedOn w:val="Normal"/>
    <w:link w:val="Carderecuodetextodocorpo2"/>
    <w:uiPriority w:val="99"/>
    <w:semiHidden/>
    <w:unhideWhenUsed/>
    <w:rsid w:val="00AC6C25"/>
    <w:pPr>
      <w:spacing w:after="120" w:line="480" w:lineRule="auto"/>
      <w:ind w:left="360"/>
    </w:pPr>
  </w:style>
  <w:style w:type="character" w:customStyle="1" w:styleId="Carderecuodetextodocorpo2">
    <w:name w:val="Car de recuo de texto do corpo 2"/>
    <w:basedOn w:val="Fontepargpadro"/>
    <w:link w:val="Recuodetextodocorpo2"/>
    <w:uiPriority w:val="99"/>
    <w:semiHidden/>
    <w:rsid w:val="00AC6C25"/>
  </w:style>
  <w:style w:type="paragraph" w:customStyle="1" w:styleId="Recuodetextodocorpo3">
    <w:name w:val="Recuo de texto do corpo 3"/>
    <w:basedOn w:val="Normal"/>
    <w:link w:val="Carderecuodetextodocorpo3"/>
    <w:uiPriority w:val="99"/>
    <w:semiHidden/>
    <w:unhideWhenUsed/>
    <w:rsid w:val="00AC6C25"/>
    <w:pPr>
      <w:spacing w:after="120"/>
      <w:ind w:left="360"/>
    </w:pPr>
    <w:rPr>
      <w:sz w:val="16"/>
    </w:rPr>
  </w:style>
  <w:style w:type="character" w:customStyle="1" w:styleId="Carderecuodetextodocorpo3">
    <w:name w:val="Car de recuo de texto do corpo 3"/>
    <w:basedOn w:val="Fontepargpadro"/>
    <w:link w:val="Recuodetextodocorpo3"/>
    <w:uiPriority w:val="99"/>
    <w:semiHidden/>
    <w:rsid w:val="00AC6C25"/>
    <w:rPr>
      <w:sz w:val="16"/>
    </w:rPr>
  </w:style>
  <w:style w:type="character" w:customStyle="1" w:styleId="Ttulodolivro">
    <w:name w:val="Título do livro"/>
    <w:basedOn w:val="Fontepargpadro"/>
    <w:uiPriority w:val="33"/>
    <w:semiHidden/>
    <w:unhideWhenUsed/>
    <w:rsid w:val="00AC6C25"/>
    <w:rPr>
      <w:b/>
      <w:bCs/>
      <w:smallCaps/>
      <w:spacing w:val="5"/>
    </w:rPr>
  </w:style>
  <w:style w:type="paragraph" w:customStyle="1" w:styleId="legenda">
    <w:name w:val="legenda"/>
    <w:basedOn w:val="Normal"/>
    <w:next w:val="Normal"/>
    <w:uiPriority w:val="35"/>
    <w:semiHidden/>
    <w:unhideWhenUsed/>
    <w:qFormat/>
    <w:rsid w:val="00AC6C25"/>
    <w:pPr>
      <w:spacing w:line="240" w:lineRule="auto"/>
    </w:pPr>
    <w:rPr>
      <w:b/>
      <w:bCs/>
      <w:color w:val="7E97AD" w:themeColor="accent1"/>
      <w:sz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C6C25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C6C25"/>
  </w:style>
  <w:style w:type="table" w:customStyle="1" w:styleId="Gradecolorida">
    <w:name w:val="Grade colorida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Gradecolorida-nfase1">
    <w:name w:val="Grade colorida - Ênfase 1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Gradecolorida-nfase2">
    <w:name w:val="Grade colorida - Ênfase 2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Gradecolorida-nfase3">
    <w:name w:val="Grade colorida - Ênfase 3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Gradecolorida-nfase4">
    <w:name w:val="Grade colorida - Ênfase 4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Gradecolorida-nfase5">
    <w:name w:val="Grade colorida - Ênfase 5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Gradecolorida-nfase6">
    <w:name w:val="Grade colorida - Ênfase 6"/>
    <w:basedOn w:val="Tabelanormal"/>
    <w:uiPriority w:val="73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customStyle="1" w:styleId="Listacolorida">
    <w:name w:val="Lista colorida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acolorida-nfase1">
    <w:name w:val="Lista colorida - Ênfase 1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Listacolorida-nfase2">
    <w:name w:val="Lista colorida - Ênfase 2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Listacolorida-nfase3">
    <w:name w:val="Lista colorida - Ênfase 3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Listacolorida-nfase4">
    <w:name w:val="Lista colorida - Ênfase 4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Listacolorida-nfase5">
    <w:name w:val="Lista colorida - Ênfase 5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Listacolorida-nfase6">
    <w:name w:val="Lista colorida - Ênfase 6"/>
    <w:basedOn w:val="Tabelanormal"/>
    <w:uiPriority w:val="72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customStyle="1" w:styleId="Sombreamentocolorido">
    <w:name w:val="Sombreamento colorido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mentocolorido-nfase1">
    <w:name w:val="Sombreamento colorido - Ênfase 1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mentocolorido-nfase2">
    <w:name w:val="Sombreamento colorido - Ênfase 2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mentocolorido-nfase3">
    <w:name w:val="Sombreamento colorido - Ênfase 3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Sombreamentocolorido-nfase4">
    <w:name w:val="Sombreamento colorido - Ênfase 4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mentocolorido-nfase5">
    <w:name w:val="Sombreamento colorido - Ênfase 5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ombreamentocolorido-nfase6">
    <w:name w:val="Sombreamento colorido - Ênfase 6"/>
    <w:basedOn w:val="Tabelanormal"/>
    <w:uiPriority w:val="71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refernciadeanotao">
    <w:name w:val="referência de anotação"/>
    <w:basedOn w:val="Fontepargpadro"/>
    <w:uiPriority w:val="99"/>
    <w:semiHidden/>
    <w:unhideWhenUsed/>
    <w:rsid w:val="00AC6C25"/>
    <w:rPr>
      <w:sz w:val="16"/>
    </w:rPr>
  </w:style>
  <w:style w:type="paragraph" w:customStyle="1" w:styleId="textodaanotao">
    <w:name w:val="texto da anotação"/>
    <w:basedOn w:val="Normal"/>
    <w:link w:val="Cardetextodocomentrio"/>
    <w:uiPriority w:val="99"/>
    <w:semiHidden/>
    <w:unhideWhenUsed/>
    <w:rsid w:val="00AC6C25"/>
    <w:pPr>
      <w:spacing w:line="240" w:lineRule="auto"/>
    </w:pPr>
  </w:style>
  <w:style w:type="character" w:customStyle="1" w:styleId="Cardetextodocomentrio">
    <w:name w:val="Car de texto do comentário"/>
    <w:basedOn w:val="Fontepargpadro"/>
    <w:link w:val="textodaanotao"/>
    <w:uiPriority w:val="99"/>
    <w:semiHidden/>
    <w:rsid w:val="00AC6C25"/>
    <w:rPr>
      <w:sz w:val="20"/>
    </w:rPr>
  </w:style>
  <w:style w:type="paragraph" w:customStyle="1" w:styleId="assuntodaanotao">
    <w:name w:val="assunto da anotação"/>
    <w:basedOn w:val="textodaanotao"/>
    <w:next w:val="textodaanotao"/>
    <w:link w:val="Cardeassuntodocomentrio"/>
    <w:uiPriority w:val="99"/>
    <w:semiHidden/>
    <w:unhideWhenUsed/>
    <w:rsid w:val="00AC6C25"/>
    <w:rPr>
      <w:b/>
      <w:bCs/>
    </w:rPr>
  </w:style>
  <w:style w:type="character" w:customStyle="1" w:styleId="Cardeassuntodocomentrio">
    <w:name w:val="Car de assunto do comentário"/>
    <w:basedOn w:val="Cardetextodocomentrio"/>
    <w:link w:val="assuntodaanotao"/>
    <w:uiPriority w:val="99"/>
    <w:semiHidden/>
    <w:rsid w:val="00AC6C25"/>
    <w:rPr>
      <w:b/>
      <w:bCs/>
      <w:sz w:val="20"/>
    </w:rPr>
  </w:style>
  <w:style w:type="table" w:customStyle="1" w:styleId="Listaescura">
    <w:name w:val="Lista escura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Listaescura-nfase1">
    <w:name w:val="Lista escura - Ênfase 1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Listaescura-nfase2">
    <w:name w:val="Lista escura - Ênfase 2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Listaescura-nfase3">
    <w:name w:val="Lista escura - Ênfase 3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Listaescura-nfase4">
    <w:name w:val="Lista escura - Ênfase 4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Listaescura-nfase5">
    <w:name w:val="Lista escura - Ênfase 5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Listaescura-nfase6">
    <w:name w:val="Lista escura - Ênfase 6"/>
    <w:basedOn w:val="Tabelanormal"/>
    <w:uiPriority w:val="70"/>
    <w:rsid w:val="00AC6C2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C6C25"/>
  </w:style>
  <w:style w:type="character" w:customStyle="1" w:styleId="DataChar">
    <w:name w:val="Data Char"/>
    <w:basedOn w:val="Fontepargpadro"/>
    <w:link w:val="Data"/>
    <w:uiPriority w:val="99"/>
    <w:semiHidden/>
    <w:rsid w:val="00AC6C25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C6C25"/>
    <w:pPr>
      <w:spacing w:after="0" w:line="240" w:lineRule="auto"/>
    </w:pPr>
    <w:rPr>
      <w:rFonts w:ascii="Tahoma" w:hAnsi="Tahoma" w:cs="Tahoma"/>
      <w:sz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C6C25"/>
    <w:rPr>
      <w:rFonts w:ascii="Tahoma" w:hAnsi="Tahoma" w:cs="Tahoma"/>
      <w:sz w:val="16"/>
    </w:rPr>
  </w:style>
  <w:style w:type="paragraph" w:customStyle="1" w:styleId="Assinaturadoemail">
    <w:name w:val="Assinatura do email"/>
    <w:basedOn w:val="Normal"/>
    <w:link w:val="Cardeassinaturadoemail"/>
    <w:uiPriority w:val="99"/>
    <w:semiHidden/>
    <w:unhideWhenUsed/>
    <w:rsid w:val="00AC6C25"/>
    <w:pPr>
      <w:spacing w:after="0" w:line="240" w:lineRule="auto"/>
    </w:pPr>
  </w:style>
  <w:style w:type="character" w:customStyle="1" w:styleId="Cardeassinaturadoemail">
    <w:name w:val="Car de assinatura do email"/>
    <w:basedOn w:val="Fontepargpadro"/>
    <w:link w:val="Assinaturadoemail"/>
    <w:uiPriority w:val="99"/>
    <w:semiHidden/>
    <w:rsid w:val="00AC6C25"/>
  </w:style>
  <w:style w:type="character" w:styleId="nfase">
    <w:name w:val="Emphasis"/>
    <w:basedOn w:val="Fontepargpadro"/>
    <w:uiPriority w:val="20"/>
    <w:unhideWhenUsed/>
    <w:qFormat/>
    <w:rsid w:val="00AC6C25"/>
    <w:rPr>
      <w:i/>
      <w:iCs/>
    </w:rPr>
  </w:style>
  <w:style w:type="character" w:customStyle="1" w:styleId="refernciadenotadefim">
    <w:name w:val="referência de nota de fim"/>
    <w:basedOn w:val="Fontepargpadro"/>
    <w:uiPriority w:val="99"/>
    <w:semiHidden/>
    <w:unhideWhenUsed/>
    <w:rsid w:val="00AC6C25"/>
    <w:rPr>
      <w:vertAlign w:val="superscript"/>
    </w:rPr>
  </w:style>
  <w:style w:type="paragraph" w:customStyle="1" w:styleId="textodanotadefim">
    <w:name w:val="texto da nota de fim"/>
    <w:basedOn w:val="Normal"/>
    <w:link w:val="Cardetextodenotadefim"/>
    <w:uiPriority w:val="99"/>
    <w:semiHidden/>
    <w:unhideWhenUsed/>
    <w:rsid w:val="00AC6C25"/>
    <w:pPr>
      <w:spacing w:after="0" w:line="240" w:lineRule="auto"/>
    </w:pPr>
  </w:style>
  <w:style w:type="character" w:customStyle="1" w:styleId="Cardetextodenotadefim">
    <w:name w:val="Car de texto de nota de fim"/>
    <w:basedOn w:val="Fontepargpadro"/>
    <w:link w:val="textodanotadefim"/>
    <w:uiPriority w:val="99"/>
    <w:semiHidden/>
    <w:rsid w:val="00AC6C25"/>
    <w:rPr>
      <w:sz w:val="20"/>
    </w:rPr>
  </w:style>
  <w:style w:type="paragraph" w:customStyle="1" w:styleId="endereodoenvelope">
    <w:name w:val="endereço do envelope"/>
    <w:basedOn w:val="Normal"/>
    <w:uiPriority w:val="99"/>
    <w:semiHidden/>
    <w:unhideWhenUsed/>
    <w:rsid w:val="00AC6C2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endereoderetornodoenvelope">
    <w:name w:val="endereço de retorno do envelope"/>
    <w:basedOn w:val="Normal"/>
    <w:uiPriority w:val="99"/>
    <w:semiHidden/>
    <w:unhideWhenUsed/>
    <w:rsid w:val="00AC6C25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HiperlinkVisitado">
    <w:name w:val="FollowedHyperlink"/>
    <w:basedOn w:val="Fontepargpadro"/>
    <w:uiPriority w:val="99"/>
    <w:semiHidden/>
    <w:unhideWhenUsed/>
    <w:rsid w:val="00AC6C25"/>
    <w:rPr>
      <w:color w:val="969696" w:themeColor="followedHyperlink"/>
      <w:u w:val="single"/>
    </w:rPr>
  </w:style>
  <w:style w:type="character" w:customStyle="1" w:styleId="refernciadorodap">
    <w:name w:val="referência do rodapé"/>
    <w:basedOn w:val="Fontepargpadro"/>
    <w:uiPriority w:val="99"/>
    <w:semiHidden/>
    <w:unhideWhenUsed/>
    <w:rsid w:val="00AC6C25"/>
    <w:rPr>
      <w:vertAlign w:val="superscript"/>
    </w:rPr>
  </w:style>
  <w:style w:type="paragraph" w:customStyle="1" w:styleId="textodorodap">
    <w:name w:val="texto do rodapé"/>
    <w:basedOn w:val="Normal"/>
    <w:link w:val="Cardetextodorodap"/>
    <w:uiPriority w:val="99"/>
    <w:semiHidden/>
    <w:unhideWhenUsed/>
    <w:rsid w:val="00AC6C25"/>
    <w:pPr>
      <w:spacing w:after="0" w:line="240" w:lineRule="auto"/>
    </w:pPr>
  </w:style>
  <w:style w:type="character" w:customStyle="1" w:styleId="Cardetextodorodap">
    <w:name w:val="Car de texto do rodapé"/>
    <w:basedOn w:val="Fontepargpadro"/>
    <w:link w:val="textodorodap"/>
    <w:uiPriority w:val="99"/>
    <w:semiHidden/>
    <w:rsid w:val="00AC6C25"/>
    <w:rPr>
      <w:sz w:val="20"/>
    </w:rPr>
  </w:style>
  <w:style w:type="character" w:customStyle="1" w:styleId="Cardettulo3">
    <w:name w:val="Car de título 3"/>
    <w:basedOn w:val="Fontepargpadro"/>
    <w:link w:val="ttulo30"/>
    <w:uiPriority w:val="1"/>
    <w:rsid w:val="00AC6C25"/>
    <w:rPr>
      <w:rFonts w:asciiTheme="majorHAnsi" w:eastAsiaTheme="majorEastAsia" w:hAnsiTheme="majorHAnsi" w:cstheme="majorBidi"/>
      <w:b/>
      <w:bCs/>
      <w:color w:val="7E97AD" w:themeColor="accent1"/>
      <w:kern w:val="20"/>
    </w:rPr>
  </w:style>
  <w:style w:type="character" w:customStyle="1" w:styleId="Cardettulo4">
    <w:name w:val="Car de título 4"/>
    <w:basedOn w:val="Fontepargpadro"/>
    <w:link w:val="ttulo4"/>
    <w:uiPriority w:val="18"/>
    <w:semiHidden/>
    <w:rsid w:val="00AC6C25"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Cardettulo5">
    <w:name w:val="Car de título 5"/>
    <w:basedOn w:val="Fontepargpadro"/>
    <w:link w:val="ttulo5"/>
    <w:uiPriority w:val="18"/>
    <w:semiHidden/>
    <w:rsid w:val="00AC6C25"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Cardettulo6">
    <w:name w:val="Car de título 6"/>
    <w:basedOn w:val="Fontepargpadro"/>
    <w:link w:val="ttulo6"/>
    <w:uiPriority w:val="18"/>
    <w:semiHidden/>
    <w:rsid w:val="00AC6C25"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Cardettulo7">
    <w:name w:val="Car de título 7"/>
    <w:basedOn w:val="Fontepargpadro"/>
    <w:link w:val="ttulo7"/>
    <w:uiPriority w:val="18"/>
    <w:semiHidden/>
    <w:rsid w:val="00AC6C25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Cardettulo8">
    <w:name w:val="Car de título 8"/>
    <w:basedOn w:val="Fontepargpadro"/>
    <w:link w:val="ttulo8"/>
    <w:uiPriority w:val="18"/>
    <w:semiHidden/>
    <w:rsid w:val="00AC6C25"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Cardettulo9">
    <w:name w:val="Car de título 9"/>
    <w:basedOn w:val="Fontepargpadro"/>
    <w:link w:val="ttulo9"/>
    <w:uiPriority w:val="18"/>
    <w:semiHidden/>
    <w:rsid w:val="00AC6C25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AcrnimoHTML">
    <w:name w:val="HTML Acronym"/>
    <w:basedOn w:val="Fontepargpadro"/>
    <w:uiPriority w:val="99"/>
    <w:semiHidden/>
    <w:unhideWhenUsed/>
    <w:rsid w:val="00AC6C25"/>
  </w:style>
  <w:style w:type="paragraph" w:styleId="EndereoHTML">
    <w:name w:val="HTML Address"/>
    <w:basedOn w:val="Normal"/>
    <w:link w:val="EndereoHTMLChar"/>
    <w:uiPriority w:val="99"/>
    <w:semiHidden/>
    <w:unhideWhenUsed/>
    <w:rsid w:val="00AC6C25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C6C25"/>
    <w:rPr>
      <w:i/>
      <w:iCs/>
    </w:rPr>
  </w:style>
  <w:style w:type="character" w:styleId="CitaoHTML">
    <w:name w:val="HTML Cite"/>
    <w:basedOn w:val="Fontepargpadro"/>
    <w:uiPriority w:val="99"/>
    <w:semiHidden/>
    <w:unhideWhenUsed/>
    <w:rsid w:val="00AC6C25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AC6C25"/>
    <w:rPr>
      <w:rFonts w:ascii="Consolas" w:hAnsi="Consolas" w:cs="Consolas"/>
      <w:sz w:val="20"/>
    </w:rPr>
  </w:style>
  <w:style w:type="character" w:styleId="DefinioHTML">
    <w:name w:val="HTML Definition"/>
    <w:basedOn w:val="Fontepargpadro"/>
    <w:uiPriority w:val="99"/>
    <w:semiHidden/>
    <w:unhideWhenUsed/>
    <w:rsid w:val="00AC6C25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AC6C25"/>
    <w:rPr>
      <w:rFonts w:ascii="Consolas" w:hAnsi="Consolas" w:cs="Consolas"/>
      <w:sz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C6C25"/>
    <w:pPr>
      <w:spacing w:after="0" w:line="240" w:lineRule="auto"/>
    </w:pPr>
    <w:rPr>
      <w:rFonts w:ascii="Consolas" w:hAnsi="Consolas" w:cs="Consola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C6C25"/>
    <w:rPr>
      <w:rFonts w:ascii="Consolas" w:hAnsi="Consolas" w:cs="Consolas"/>
      <w:sz w:val="20"/>
    </w:rPr>
  </w:style>
  <w:style w:type="character" w:styleId="ExemploHTML">
    <w:name w:val="HTML Sample"/>
    <w:basedOn w:val="Fontepargpadro"/>
    <w:uiPriority w:val="99"/>
    <w:semiHidden/>
    <w:unhideWhenUsed/>
    <w:rsid w:val="00AC6C25"/>
    <w:rPr>
      <w:rFonts w:ascii="Consolas" w:hAnsi="Consolas" w:cs="Consolas"/>
      <w:sz w:val="24"/>
    </w:rPr>
  </w:style>
  <w:style w:type="character" w:styleId="MquinadeescreverHTML">
    <w:name w:val="HTML Typewriter"/>
    <w:basedOn w:val="Fontepargpadro"/>
    <w:uiPriority w:val="99"/>
    <w:semiHidden/>
    <w:unhideWhenUsed/>
    <w:rsid w:val="00AC6C25"/>
    <w:rPr>
      <w:rFonts w:ascii="Consolas" w:hAnsi="Consolas" w:cs="Consolas"/>
      <w:sz w:val="20"/>
    </w:rPr>
  </w:style>
  <w:style w:type="character" w:styleId="VarivelHTML">
    <w:name w:val="HTML Variable"/>
    <w:basedOn w:val="Fontepargpadro"/>
    <w:uiPriority w:val="99"/>
    <w:semiHidden/>
    <w:unhideWhenUsed/>
    <w:rsid w:val="00AC6C25"/>
    <w:rPr>
      <w:i/>
      <w:iCs/>
    </w:rPr>
  </w:style>
  <w:style w:type="character" w:customStyle="1" w:styleId="Hiperlink">
    <w:name w:val="Hiperlink"/>
    <w:basedOn w:val="Fontepargpadro"/>
    <w:uiPriority w:val="99"/>
    <w:unhideWhenUsed/>
    <w:rsid w:val="00AC6C25"/>
    <w:rPr>
      <w:color w:val="646464" w:themeColor="hyperlink"/>
      <w:u w:val="single"/>
    </w:rPr>
  </w:style>
  <w:style w:type="paragraph" w:customStyle="1" w:styleId="ndice1">
    <w:name w:val="índice 1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220" w:hanging="220"/>
    </w:pPr>
  </w:style>
  <w:style w:type="paragraph" w:customStyle="1" w:styleId="ndice2">
    <w:name w:val="índice 2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440" w:hanging="220"/>
    </w:pPr>
  </w:style>
  <w:style w:type="paragraph" w:customStyle="1" w:styleId="ndice3">
    <w:name w:val="índice 3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660" w:hanging="220"/>
    </w:pPr>
  </w:style>
  <w:style w:type="paragraph" w:customStyle="1" w:styleId="ndice4">
    <w:name w:val="índice 4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880" w:hanging="220"/>
    </w:pPr>
  </w:style>
  <w:style w:type="paragraph" w:customStyle="1" w:styleId="ndice5">
    <w:name w:val="índice 5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1100" w:hanging="220"/>
    </w:pPr>
  </w:style>
  <w:style w:type="paragraph" w:customStyle="1" w:styleId="ndice6">
    <w:name w:val="índice 6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1320" w:hanging="220"/>
    </w:pPr>
  </w:style>
  <w:style w:type="paragraph" w:customStyle="1" w:styleId="ndice7">
    <w:name w:val="índice 7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1540" w:hanging="220"/>
    </w:pPr>
  </w:style>
  <w:style w:type="paragraph" w:customStyle="1" w:styleId="ndice8">
    <w:name w:val="índice 8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1760" w:hanging="220"/>
    </w:pPr>
  </w:style>
  <w:style w:type="paragraph" w:customStyle="1" w:styleId="ndice9">
    <w:name w:val="índice 9"/>
    <w:basedOn w:val="Normal"/>
    <w:next w:val="Normal"/>
    <w:autoRedefine/>
    <w:uiPriority w:val="99"/>
    <w:semiHidden/>
    <w:unhideWhenUsed/>
    <w:rsid w:val="00AC6C25"/>
    <w:pPr>
      <w:spacing w:after="0" w:line="240" w:lineRule="auto"/>
      <w:ind w:left="1980" w:hanging="220"/>
    </w:pPr>
  </w:style>
  <w:style w:type="paragraph" w:customStyle="1" w:styleId="ttulodondice">
    <w:name w:val="título do índice"/>
    <w:basedOn w:val="Normal"/>
    <w:next w:val="ndice1"/>
    <w:uiPriority w:val="99"/>
    <w:semiHidden/>
    <w:unhideWhenUsed/>
    <w:rsid w:val="00AC6C25"/>
    <w:rPr>
      <w:rFonts w:asciiTheme="majorHAnsi" w:eastAsiaTheme="majorEastAsia" w:hAnsiTheme="majorHAnsi" w:cstheme="majorBidi"/>
      <w:b/>
      <w:bCs/>
    </w:rPr>
  </w:style>
  <w:style w:type="character" w:customStyle="1" w:styleId="nfaseintensa">
    <w:name w:val="Ênfase intensa"/>
    <w:basedOn w:val="Fontepargpadro"/>
    <w:uiPriority w:val="21"/>
    <w:semiHidden/>
    <w:unhideWhenUsed/>
    <w:rsid w:val="00AC6C25"/>
    <w:rPr>
      <w:b/>
      <w:bCs/>
      <w:i/>
      <w:iCs/>
      <w:color w:val="7E97AD" w:themeColor="accent1"/>
    </w:rPr>
  </w:style>
  <w:style w:type="paragraph" w:customStyle="1" w:styleId="Citaointensa">
    <w:name w:val="Citação intensa"/>
    <w:basedOn w:val="Normal"/>
    <w:next w:val="Normal"/>
    <w:link w:val="Cardecitaointensa"/>
    <w:uiPriority w:val="30"/>
    <w:semiHidden/>
    <w:unhideWhenUsed/>
    <w:rsid w:val="00AC6C25"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ardecitaointensa">
    <w:name w:val="Car de citação intensa"/>
    <w:basedOn w:val="Fontepargpadro"/>
    <w:link w:val="Citaointensa"/>
    <w:uiPriority w:val="30"/>
    <w:semiHidden/>
    <w:rsid w:val="00AC6C25"/>
    <w:rPr>
      <w:b/>
      <w:bCs/>
      <w:i/>
      <w:iCs/>
      <w:color w:val="7E97AD" w:themeColor="accent1"/>
    </w:rPr>
  </w:style>
  <w:style w:type="character" w:customStyle="1" w:styleId="Refernciaintensa">
    <w:name w:val="Referência intensa"/>
    <w:basedOn w:val="Fontepargpadro"/>
    <w:uiPriority w:val="32"/>
    <w:semiHidden/>
    <w:unhideWhenUsed/>
    <w:rsid w:val="00AC6C25"/>
    <w:rPr>
      <w:b/>
      <w:bCs/>
      <w:smallCaps/>
      <w:color w:val="CC8E60" w:themeColor="accent2"/>
      <w:spacing w:val="5"/>
      <w:u w:val="single"/>
    </w:rPr>
  </w:style>
  <w:style w:type="table" w:customStyle="1" w:styleId="Gradeclara">
    <w:name w:val="Grade clara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Gradeclara-nfase1">
    <w:name w:val="Grade clara - Ênfase 1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Gradeclara-nfase2">
    <w:name w:val="Grade clara - Ênfase 2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Gradeclara-nfase3">
    <w:name w:val="Grade clara - Ênfase 3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Gradeclara-nfase4">
    <w:name w:val="Grade clara - Ênfase 4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Gradeclara-nfase5">
    <w:name w:val="Grade clara - Ênfase 5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Gradeclara-nfase6">
    <w:name w:val="Grade clara - Ênfase 6"/>
    <w:basedOn w:val="Tabelanormal"/>
    <w:uiPriority w:val="62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customStyle="1" w:styleId="Listaclara">
    <w:name w:val="Lista clara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staclara-nfase1">
    <w:name w:val="Lista clara - Ênfase 1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Listaclara-nfase2">
    <w:name w:val="Lista clara - Ênfase 2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Listaclara-nfase3">
    <w:name w:val="Lista clara - Ênfase 3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Listaclara-nfase4">
    <w:name w:val="Lista clara - Ênfase 4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Listaclara-nfase5">
    <w:name w:val="Lista clara - Ênfase 5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Listaclara-nfase6">
    <w:name w:val="Lista clara - Ênfase 6"/>
    <w:basedOn w:val="Tabelanormal"/>
    <w:uiPriority w:val="61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customStyle="1" w:styleId="Sombreamentoclaro">
    <w:name w:val="Sombreamento claro"/>
    <w:basedOn w:val="Tabelanormal"/>
    <w:uiPriority w:val="60"/>
    <w:rsid w:val="00AC6C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">
    <w:name w:val="Sombreamento claro - Ênfase 1"/>
    <w:basedOn w:val="Tabelanormal"/>
    <w:uiPriority w:val="60"/>
    <w:rsid w:val="00AC6C25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Sombreamentoclaro-nfase2">
    <w:name w:val="Sombreamento claro - Ênfase 2"/>
    <w:basedOn w:val="Tabelanormal"/>
    <w:uiPriority w:val="60"/>
    <w:rsid w:val="00AC6C25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Sombreamentoclaro-nfase3">
    <w:name w:val="Sombreamento claro - Ênfase 3"/>
    <w:basedOn w:val="Tabelanormal"/>
    <w:uiPriority w:val="60"/>
    <w:rsid w:val="00AC6C25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Sombreamentoclaro-nfase4">
    <w:name w:val="Sombreamento claro - Ênfase 4"/>
    <w:basedOn w:val="Tabelanormal"/>
    <w:uiPriority w:val="60"/>
    <w:rsid w:val="00AC6C25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Sombreamentoclaro-nfase5">
    <w:name w:val="Sombreamento claro - Ênfase 5"/>
    <w:basedOn w:val="Tabelanormal"/>
    <w:uiPriority w:val="60"/>
    <w:rsid w:val="00AC6C25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Sombreamentoclaro-nfase6">
    <w:name w:val="Sombreamento claro - Ênfase 6"/>
    <w:basedOn w:val="Tabelanormal"/>
    <w:uiPriority w:val="60"/>
    <w:rsid w:val="00AC6C25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customStyle="1" w:styleId="nmerodalinha">
    <w:name w:val="número da linha"/>
    <w:basedOn w:val="Fontepargpadro"/>
    <w:uiPriority w:val="99"/>
    <w:semiHidden/>
    <w:unhideWhenUsed/>
    <w:rsid w:val="00AC6C25"/>
  </w:style>
  <w:style w:type="paragraph" w:styleId="Lista">
    <w:name w:val="List"/>
    <w:basedOn w:val="Normal"/>
    <w:uiPriority w:val="99"/>
    <w:semiHidden/>
    <w:unhideWhenUsed/>
    <w:rsid w:val="00AC6C2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C6C2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C6C2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C6C2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C6C25"/>
    <w:pPr>
      <w:ind w:left="1800" w:hanging="360"/>
      <w:contextualSpacing/>
    </w:pPr>
  </w:style>
  <w:style w:type="paragraph" w:customStyle="1" w:styleId="Listacommarcadores">
    <w:name w:val="Lista com marcadores"/>
    <w:basedOn w:val="Normal"/>
    <w:uiPriority w:val="1"/>
    <w:unhideWhenUsed/>
    <w:qFormat/>
    <w:rsid w:val="00AC6C25"/>
    <w:pPr>
      <w:spacing w:after="40"/>
      <w:ind w:left="360" w:hanging="360"/>
    </w:pPr>
  </w:style>
  <w:style w:type="paragraph" w:customStyle="1" w:styleId="Listanumerada2">
    <w:name w:val="Lista numerada 2"/>
    <w:basedOn w:val="Normal"/>
    <w:uiPriority w:val="99"/>
    <w:semiHidden/>
    <w:unhideWhenUsed/>
    <w:rsid w:val="00AC6C25"/>
    <w:pPr>
      <w:numPr>
        <w:numId w:val="2"/>
      </w:numPr>
      <w:contextualSpacing/>
    </w:pPr>
  </w:style>
  <w:style w:type="paragraph" w:customStyle="1" w:styleId="Listanumerada3">
    <w:name w:val="Lista numerada 3"/>
    <w:basedOn w:val="Normal"/>
    <w:uiPriority w:val="99"/>
    <w:semiHidden/>
    <w:unhideWhenUsed/>
    <w:rsid w:val="00AC6C25"/>
    <w:pPr>
      <w:numPr>
        <w:numId w:val="3"/>
      </w:numPr>
      <w:contextualSpacing/>
    </w:pPr>
  </w:style>
  <w:style w:type="paragraph" w:customStyle="1" w:styleId="Listanumerada4">
    <w:name w:val="Lista numerada 4"/>
    <w:basedOn w:val="Normal"/>
    <w:uiPriority w:val="99"/>
    <w:semiHidden/>
    <w:unhideWhenUsed/>
    <w:rsid w:val="00AC6C25"/>
    <w:pPr>
      <w:numPr>
        <w:numId w:val="4"/>
      </w:numPr>
      <w:contextualSpacing/>
    </w:pPr>
  </w:style>
  <w:style w:type="paragraph" w:customStyle="1" w:styleId="Listanumerada5">
    <w:name w:val="Lista numerada 5"/>
    <w:basedOn w:val="Normal"/>
    <w:uiPriority w:val="99"/>
    <w:semiHidden/>
    <w:unhideWhenUsed/>
    <w:rsid w:val="00AC6C25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AC6C25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C6C25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C6C25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C6C25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C6C25"/>
    <w:pPr>
      <w:spacing w:after="120"/>
      <w:ind w:left="1800"/>
      <w:contextualSpacing/>
    </w:pPr>
  </w:style>
  <w:style w:type="paragraph" w:customStyle="1" w:styleId="Listanumerada">
    <w:name w:val="Lista numerada"/>
    <w:basedOn w:val="Normal"/>
    <w:uiPriority w:val="1"/>
    <w:unhideWhenUsed/>
    <w:qFormat/>
    <w:rsid w:val="00AC6C25"/>
    <w:pPr>
      <w:numPr>
        <w:numId w:val="7"/>
      </w:numPr>
      <w:contextualSpacing/>
    </w:pPr>
  </w:style>
  <w:style w:type="paragraph" w:customStyle="1" w:styleId="Listanumerada21">
    <w:name w:val="Lista numerada 21"/>
    <w:basedOn w:val="Normal"/>
    <w:uiPriority w:val="1"/>
    <w:unhideWhenUsed/>
    <w:qFormat/>
    <w:rsid w:val="00AC6C25"/>
    <w:pPr>
      <w:numPr>
        <w:ilvl w:val="1"/>
        <w:numId w:val="7"/>
      </w:numPr>
      <w:contextualSpacing/>
    </w:pPr>
  </w:style>
  <w:style w:type="paragraph" w:customStyle="1" w:styleId="Listanumerada31">
    <w:name w:val="Lista numerada 31"/>
    <w:basedOn w:val="Normal"/>
    <w:uiPriority w:val="18"/>
    <w:unhideWhenUsed/>
    <w:qFormat/>
    <w:rsid w:val="00AC6C25"/>
    <w:pPr>
      <w:numPr>
        <w:ilvl w:val="2"/>
        <w:numId w:val="7"/>
      </w:numPr>
      <w:contextualSpacing/>
    </w:pPr>
  </w:style>
  <w:style w:type="paragraph" w:customStyle="1" w:styleId="Listanumerada41">
    <w:name w:val="Lista numerada 41"/>
    <w:basedOn w:val="Normal"/>
    <w:uiPriority w:val="18"/>
    <w:semiHidden/>
    <w:unhideWhenUsed/>
    <w:rsid w:val="00AC6C25"/>
    <w:pPr>
      <w:numPr>
        <w:ilvl w:val="3"/>
        <w:numId w:val="7"/>
      </w:numPr>
      <w:contextualSpacing/>
    </w:pPr>
  </w:style>
  <w:style w:type="paragraph" w:customStyle="1" w:styleId="Listanumerada51">
    <w:name w:val="Lista numerada 51"/>
    <w:basedOn w:val="Normal"/>
    <w:uiPriority w:val="18"/>
    <w:semiHidden/>
    <w:unhideWhenUsed/>
    <w:rsid w:val="00AC6C25"/>
    <w:pPr>
      <w:numPr>
        <w:ilvl w:val="4"/>
        <w:numId w:val="7"/>
      </w:numPr>
      <w:contextualSpacing/>
    </w:pPr>
  </w:style>
  <w:style w:type="paragraph" w:customStyle="1" w:styleId="Pargrafodalista">
    <w:name w:val="Parágrafo da lista"/>
    <w:basedOn w:val="Normal"/>
    <w:uiPriority w:val="34"/>
    <w:semiHidden/>
    <w:unhideWhenUsed/>
    <w:rsid w:val="00AC6C25"/>
    <w:pPr>
      <w:ind w:left="720"/>
      <w:contextualSpacing/>
    </w:pPr>
  </w:style>
  <w:style w:type="paragraph" w:styleId="Textodemacro">
    <w:name w:val="macro"/>
    <w:link w:val="TextodemacroChar"/>
    <w:uiPriority w:val="99"/>
    <w:semiHidden/>
    <w:unhideWhenUsed/>
    <w:rsid w:val="00AC6C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C6C25"/>
    <w:rPr>
      <w:rFonts w:ascii="Consolas" w:hAnsi="Consolas" w:cs="Consolas"/>
      <w:sz w:val="20"/>
    </w:rPr>
  </w:style>
  <w:style w:type="table" w:customStyle="1" w:styleId="Grademdia1">
    <w:name w:val="Grade média 1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Grademdia-nfase1">
    <w:name w:val="Grade média - Ênfase 1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Grademdia-nfase2">
    <w:name w:val="Grade média - Ênfase 2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Grademdia-nfase3">
    <w:name w:val="Grade média - Ênfase 3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Grademdia-nfase4">
    <w:name w:val="Grade média - Ênfase 4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Grademdia-nfase5">
    <w:name w:val="Grade média - Ênfase 5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Grademdia-nfase6">
    <w:name w:val="Grade média - Ênfase 6"/>
    <w:basedOn w:val="Tabelanormal"/>
    <w:uiPriority w:val="67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customStyle="1" w:styleId="Grademdia2">
    <w:name w:val="Grade média 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12">
    <w:name w:val="Grade média - Ênfase 1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22">
    <w:name w:val="Grade média - Ênfase 2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32">
    <w:name w:val="Grade média - Ênfase 3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42">
    <w:name w:val="Grade média - Ênfase 4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52">
    <w:name w:val="Grade média - Ênfase 5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-nfase62">
    <w:name w:val="Grade média - Ênfase 62"/>
    <w:basedOn w:val="Tabelanormal"/>
    <w:uiPriority w:val="68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Grademdia3">
    <w:name w:val="Grade média 3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Grademdia-nfase11">
    <w:name w:val="Grade média - Ênfase 1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Grademdia-nfase21">
    <w:name w:val="Grade média - Ênfase 2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Grademdia-nfase31">
    <w:name w:val="Grade média - Ênfase 3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Grademdia-nfase41">
    <w:name w:val="Grade média - Ênfase 4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Grademdia-nfase51">
    <w:name w:val="Grade média - Ênfase 5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Grademdia-nfase61">
    <w:name w:val="Grade média - Ênfase 61"/>
    <w:basedOn w:val="Tabelanormal"/>
    <w:uiPriority w:val="69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customStyle="1" w:styleId="Listamdia1">
    <w:name w:val="Lista média 1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Listamdia-nfase1">
    <w:name w:val="Lista média - Ênfase 1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Listamdia-nfase2">
    <w:name w:val="Lista média - Ênfase 2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Listamdia-nfase3">
    <w:name w:val="Lista média - Ênfase 3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Listamdia-nfase4">
    <w:name w:val="Lista média - Ênfase 4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Listamdia-nfase5">
    <w:name w:val="Lista média - Ênfase 5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Listamdia-nfase6">
    <w:name w:val="Lista média - Ênfase 6"/>
    <w:basedOn w:val="Tabelanormal"/>
    <w:uiPriority w:val="65"/>
    <w:rsid w:val="00AC6C2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customStyle="1" w:styleId="Listamdia2">
    <w:name w:val="Lista média 2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11">
    <w:name w:val="Lista média - Ênfase 1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21">
    <w:name w:val="Lista média - Ênfase 2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31">
    <w:name w:val="Lista média - Ênfase 3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41">
    <w:name w:val="Lista média - Ênfase 4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51">
    <w:name w:val="Lista média - Ênfase 5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dia-nfase61">
    <w:name w:val="Lista média - Ênfase 61"/>
    <w:basedOn w:val="Tabelanormal"/>
    <w:uiPriority w:val="66"/>
    <w:rsid w:val="00AC6C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Sombreamentomdio1">
    <w:name w:val="Sombreamento médio 1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1">
    <w:name w:val="Sombreamento médio - Ênfase 1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2">
    <w:name w:val="Sombreamento médio - Ênfase 2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3">
    <w:name w:val="Sombreamento médio - Ênfase 3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4">
    <w:name w:val="Sombreamento médio - Ênfase 4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5">
    <w:name w:val="Sombreamento médio - Ênfase 5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-nfase6">
    <w:name w:val="Sombreamento médio - Ênfase 6"/>
    <w:basedOn w:val="Tabelanormal"/>
    <w:uiPriority w:val="63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2">
    <w:name w:val="Sombreamento médio 2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11">
    <w:name w:val="Sombreamento médio - Ênfase 1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21">
    <w:name w:val="Sombreamento médio - Ênfase 2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31">
    <w:name w:val="Sombreamento médio - Ênfase 3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41">
    <w:name w:val="Sombreamento médio - Ênfase 4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51">
    <w:name w:val="Sombreamento médio - Ênfase 5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-nfase61">
    <w:name w:val="Sombreamento médio - Ênfase 61"/>
    <w:basedOn w:val="Tabelanormal"/>
    <w:uiPriority w:val="64"/>
    <w:rsid w:val="00AC6C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C6C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C6C25"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C6C25"/>
    <w:rPr>
      <w:rFonts w:ascii="Times New Roman" w:hAnsi="Times New Roman" w:cs="Times New Roman"/>
      <w:sz w:val="24"/>
    </w:rPr>
  </w:style>
  <w:style w:type="paragraph" w:styleId="Recuonormal">
    <w:name w:val="Normal Indent"/>
    <w:basedOn w:val="Normal"/>
    <w:uiPriority w:val="99"/>
    <w:semiHidden/>
    <w:unhideWhenUsed/>
    <w:rsid w:val="00AC6C25"/>
    <w:pPr>
      <w:ind w:left="720"/>
    </w:pPr>
  </w:style>
  <w:style w:type="paragraph" w:customStyle="1" w:styleId="Ttulodaobservao">
    <w:name w:val="Título da observação"/>
    <w:basedOn w:val="Normal"/>
    <w:next w:val="Normal"/>
    <w:link w:val="Cardettulodaobservao"/>
    <w:uiPriority w:val="99"/>
    <w:semiHidden/>
    <w:unhideWhenUsed/>
    <w:rsid w:val="00AC6C25"/>
    <w:pPr>
      <w:spacing w:after="0" w:line="240" w:lineRule="auto"/>
    </w:pPr>
  </w:style>
  <w:style w:type="character" w:customStyle="1" w:styleId="Cardettulodaobservao">
    <w:name w:val="Car de título da observação"/>
    <w:basedOn w:val="Fontepargpadro"/>
    <w:link w:val="Ttulodaobservao"/>
    <w:uiPriority w:val="99"/>
    <w:semiHidden/>
    <w:rsid w:val="00AC6C25"/>
  </w:style>
  <w:style w:type="character" w:customStyle="1" w:styleId="nmerodapgina">
    <w:name w:val="número da página"/>
    <w:basedOn w:val="Fontepargpadro"/>
    <w:uiPriority w:val="99"/>
    <w:semiHidden/>
    <w:unhideWhenUsed/>
    <w:rsid w:val="00AC6C25"/>
  </w:style>
  <w:style w:type="paragraph" w:customStyle="1" w:styleId="TextoSimples">
    <w:name w:val="Texto Simples"/>
    <w:basedOn w:val="Normal"/>
    <w:link w:val="Cardetextosemformatao"/>
    <w:uiPriority w:val="99"/>
    <w:semiHidden/>
    <w:unhideWhenUsed/>
    <w:rsid w:val="00AC6C25"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ardetextosemformatao">
    <w:name w:val="Car de texto sem formatação"/>
    <w:basedOn w:val="Fontepargpadro"/>
    <w:link w:val="TextoSimples"/>
    <w:uiPriority w:val="99"/>
    <w:semiHidden/>
    <w:rsid w:val="00AC6C25"/>
    <w:rPr>
      <w:rFonts w:ascii="Consolas" w:hAnsi="Consolas" w:cs="Consolas"/>
      <w:sz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C6C25"/>
  </w:style>
  <w:style w:type="character" w:customStyle="1" w:styleId="SaudaoChar">
    <w:name w:val="Saudação Char"/>
    <w:basedOn w:val="Fontepargpadro"/>
    <w:link w:val="Saudao"/>
    <w:uiPriority w:val="99"/>
    <w:semiHidden/>
    <w:rsid w:val="00AC6C25"/>
  </w:style>
  <w:style w:type="paragraph" w:styleId="Assinatura">
    <w:name w:val="Signature"/>
    <w:basedOn w:val="Normal"/>
    <w:link w:val="AssinaturaChar"/>
    <w:uiPriority w:val="9"/>
    <w:unhideWhenUsed/>
    <w:qFormat/>
    <w:rsid w:val="00AC6C25"/>
    <w:pPr>
      <w:spacing w:before="720" w:after="0" w:line="312" w:lineRule="auto"/>
      <w:contextualSpacing/>
    </w:pPr>
  </w:style>
  <w:style w:type="character" w:customStyle="1" w:styleId="AssinaturaChar">
    <w:name w:val="Assinatura Char"/>
    <w:basedOn w:val="Fontepargpadro"/>
    <w:link w:val="Assinatura"/>
    <w:uiPriority w:val="9"/>
    <w:rsid w:val="00AC6C25"/>
    <w:rPr>
      <w:kern w:val="20"/>
    </w:rPr>
  </w:style>
  <w:style w:type="character" w:styleId="Forte">
    <w:name w:val="Strong"/>
    <w:basedOn w:val="Fontepargpadro"/>
    <w:uiPriority w:val="22"/>
    <w:unhideWhenUsed/>
    <w:qFormat/>
    <w:rsid w:val="00AC6C25"/>
    <w:rPr>
      <w:b/>
      <w:bCs/>
    </w:rPr>
  </w:style>
  <w:style w:type="paragraph" w:styleId="Subttulo">
    <w:name w:val="Subtitle"/>
    <w:basedOn w:val="Normal"/>
    <w:next w:val="Normal"/>
    <w:link w:val="SubttuloChar"/>
    <w:uiPriority w:val="19"/>
    <w:unhideWhenUsed/>
    <w:qFormat/>
    <w:rsid w:val="00AC6C25"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tuloChar">
    <w:name w:val="Subtítulo Char"/>
    <w:basedOn w:val="Fontepargpadro"/>
    <w:link w:val="Subttulo"/>
    <w:uiPriority w:val="19"/>
    <w:rsid w:val="00AC6C25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customStyle="1" w:styleId="nfasesutil">
    <w:name w:val="Ênfase sutil"/>
    <w:basedOn w:val="Fontepargpadro"/>
    <w:uiPriority w:val="19"/>
    <w:semiHidden/>
    <w:unhideWhenUsed/>
    <w:rsid w:val="00AC6C25"/>
    <w:rPr>
      <w:i/>
      <w:iCs/>
      <w:color w:val="808080" w:themeColor="text1" w:themeTint="7F"/>
    </w:rPr>
  </w:style>
  <w:style w:type="character" w:customStyle="1" w:styleId="Refernciasutil">
    <w:name w:val="Referência sutil"/>
    <w:basedOn w:val="Fontepargpadro"/>
    <w:uiPriority w:val="31"/>
    <w:semiHidden/>
    <w:unhideWhenUsed/>
    <w:rsid w:val="00AC6C25"/>
    <w:rPr>
      <w:smallCaps/>
      <w:color w:val="CC8E60" w:themeColor="accent2"/>
      <w:u w:val="single"/>
    </w:rPr>
  </w:style>
  <w:style w:type="table" w:styleId="Tabelacomefeitos3D1">
    <w:name w:val="Table 3D effects 1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C6C25"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C6C25"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acomcolunas1">
    <w:name w:val="Tabela com colunas 1"/>
    <w:basedOn w:val="Tabelanormal"/>
    <w:uiPriority w:val="99"/>
    <w:semiHidden/>
    <w:unhideWhenUsed/>
    <w:rsid w:val="00AC6C25"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colunas2">
    <w:name w:val="Tabela com colunas 2"/>
    <w:basedOn w:val="Tabelanormal"/>
    <w:uiPriority w:val="99"/>
    <w:semiHidden/>
    <w:unhideWhenUsed/>
    <w:rsid w:val="00AC6C25"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colunas3">
    <w:name w:val="Tabela com colunas 3"/>
    <w:basedOn w:val="Tabelanormal"/>
    <w:uiPriority w:val="99"/>
    <w:semiHidden/>
    <w:unhideWhenUsed/>
    <w:rsid w:val="00AC6C25"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colunas4">
    <w:name w:val="Tabela com colunas 4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abelacomcolunas5">
    <w:name w:val="Tabela com colunas 5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AC6C25"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C6C25"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lista1">
    <w:name w:val="Tabela com lista 1"/>
    <w:basedOn w:val="Tabelanormal"/>
    <w:uiPriority w:val="99"/>
    <w:semiHidden/>
    <w:unhideWhenUsed/>
    <w:rsid w:val="00AC6C25"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lista2">
    <w:name w:val="Tabela com lista 2"/>
    <w:basedOn w:val="Tabelanormal"/>
    <w:uiPriority w:val="99"/>
    <w:semiHidden/>
    <w:unhideWhenUsed/>
    <w:rsid w:val="00AC6C25"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lista3">
    <w:name w:val="Tabela com lista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lista4">
    <w:name w:val="Tabela com lista 4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elacomlista5">
    <w:name w:val="Tabela com lista 5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omlista6">
    <w:name w:val="Tabela com lista 6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Tabelacomlista7">
    <w:name w:val="Tabela com lista 7"/>
    <w:basedOn w:val="Tabelanormal"/>
    <w:uiPriority w:val="99"/>
    <w:semiHidden/>
    <w:unhideWhenUsed/>
    <w:rsid w:val="00AC6C25"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Tabelacomlista8">
    <w:name w:val="Tabela com lista 8"/>
    <w:basedOn w:val="Tabelanormal"/>
    <w:uiPriority w:val="99"/>
    <w:semiHidden/>
    <w:unhideWhenUsed/>
    <w:rsid w:val="00AC6C25"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ndicedeautoridades">
    <w:name w:val="índice de autoridades"/>
    <w:basedOn w:val="Normal"/>
    <w:next w:val="Normal"/>
    <w:uiPriority w:val="99"/>
    <w:semiHidden/>
    <w:unhideWhenUsed/>
    <w:rsid w:val="00AC6C25"/>
    <w:pPr>
      <w:spacing w:after="0"/>
      <w:ind w:left="220" w:hanging="220"/>
    </w:pPr>
  </w:style>
  <w:style w:type="paragraph" w:customStyle="1" w:styleId="ndicedeilustraes">
    <w:name w:val="índice de ilustrações"/>
    <w:basedOn w:val="Normal"/>
    <w:next w:val="Normal"/>
    <w:uiPriority w:val="99"/>
    <w:semiHidden/>
    <w:unhideWhenUsed/>
    <w:rsid w:val="00AC6C25"/>
    <w:pPr>
      <w:spacing w:after="0"/>
    </w:pPr>
  </w:style>
  <w:style w:type="table" w:styleId="Tabelaprofissional">
    <w:name w:val="Table Professional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unhideWhenUsed/>
    <w:rsid w:val="00AC6C25"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C6C25"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C6C25"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C6C25"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aWeb1">
    <w:name w:val="Table Web 1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C6C25"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har"/>
    <w:uiPriority w:val="19"/>
    <w:unhideWhenUsed/>
    <w:qFormat/>
    <w:rsid w:val="00AC6C25"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</w:rPr>
  </w:style>
  <w:style w:type="character" w:customStyle="1" w:styleId="TtuloChar">
    <w:name w:val="Título Char"/>
    <w:basedOn w:val="Fontepargpadro"/>
    <w:link w:val="Ttulo"/>
    <w:uiPriority w:val="19"/>
    <w:rsid w:val="00AC6C25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</w:rPr>
  </w:style>
  <w:style w:type="paragraph" w:customStyle="1" w:styleId="ttulodelistaderefernciaslegais">
    <w:name w:val="título de lista de referências legais"/>
    <w:basedOn w:val="Normal"/>
    <w:next w:val="Normal"/>
    <w:uiPriority w:val="99"/>
    <w:semiHidden/>
    <w:unhideWhenUsed/>
    <w:rsid w:val="00AC6C25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customStyle="1" w:styleId="sumrio1">
    <w:name w:val="sumário 1"/>
    <w:basedOn w:val="Normal"/>
    <w:next w:val="Normal"/>
    <w:autoRedefine/>
    <w:uiPriority w:val="39"/>
    <w:unhideWhenUsed/>
    <w:rsid w:val="00AC6C25"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customStyle="1" w:styleId="sumrio2">
    <w:name w:val="sumário 2"/>
    <w:basedOn w:val="Normal"/>
    <w:next w:val="Normal"/>
    <w:autoRedefine/>
    <w:uiPriority w:val="39"/>
    <w:unhideWhenUsed/>
    <w:rsid w:val="00AC6C25"/>
    <w:pPr>
      <w:spacing w:after="100"/>
      <w:ind w:left="220"/>
    </w:pPr>
  </w:style>
  <w:style w:type="paragraph" w:customStyle="1" w:styleId="sumrio3">
    <w:name w:val="sumário 3"/>
    <w:basedOn w:val="Normal"/>
    <w:next w:val="Normal"/>
    <w:autoRedefine/>
    <w:uiPriority w:val="39"/>
    <w:semiHidden/>
    <w:unhideWhenUsed/>
    <w:rsid w:val="00AC6C25"/>
    <w:pPr>
      <w:spacing w:after="100"/>
      <w:ind w:left="440"/>
    </w:pPr>
  </w:style>
  <w:style w:type="paragraph" w:customStyle="1" w:styleId="sumrio4">
    <w:name w:val="sumário 4"/>
    <w:basedOn w:val="Normal"/>
    <w:next w:val="Normal"/>
    <w:autoRedefine/>
    <w:uiPriority w:val="39"/>
    <w:semiHidden/>
    <w:unhideWhenUsed/>
    <w:rsid w:val="00AC6C25"/>
    <w:pPr>
      <w:spacing w:after="100"/>
      <w:ind w:left="660"/>
    </w:pPr>
  </w:style>
  <w:style w:type="paragraph" w:customStyle="1" w:styleId="sumrio5">
    <w:name w:val="sumário 5"/>
    <w:basedOn w:val="Normal"/>
    <w:next w:val="Normal"/>
    <w:autoRedefine/>
    <w:uiPriority w:val="39"/>
    <w:semiHidden/>
    <w:unhideWhenUsed/>
    <w:rsid w:val="00AC6C25"/>
    <w:pPr>
      <w:spacing w:after="100"/>
      <w:ind w:left="880"/>
    </w:pPr>
  </w:style>
  <w:style w:type="paragraph" w:customStyle="1" w:styleId="sumrio6">
    <w:name w:val="sumário 6"/>
    <w:basedOn w:val="Normal"/>
    <w:next w:val="Normal"/>
    <w:autoRedefine/>
    <w:uiPriority w:val="39"/>
    <w:semiHidden/>
    <w:unhideWhenUsed/>
    <w:rsid w:val="00AC6C25"/>
    <w:pPr>
      <w:spacing w:after="100"/>
      <w:ind w:left="1100"/>
    </w:pPr>
  </w:style>
  <w:style w:type="paragraph" w:customStyle="1" w:styleId="sumrio7">
    <w:name w:val="sumário 7"/>
    <w:basedOn w:val="Normal"/>
    <w:next w:val="Normal"/>
    <w:autoRedefine/>
    <w:uiPriority w:val="39"/>
    <w:semiHidden/>
    <w:unhideWhenUsed/>
    <w:rsid w:val="00AC6C25"/>
    <w:pPr>
      <w:spacing w:after="100"/>
      <w:ind w:left="1320"/>
    </w:pPr>
  </w:style>
  <w:style w:type="paragraph" w:customStyle="1" w:styleId="sumrio8">
    <w:name w:val="sumário 8"/>
    <w:basedOn w:val="Normal"/>
    <w:next w:val="Normal"/>
    <w:autoRedefine/>
    <w:uiPriority w:val="39"/>
    <w:semiHidden/>
    <w:unhideWhenUsed/>
    <w:rsid w:val="00AC6C25"/>
    <w:pPr>
      <w:spacing w:after="100"/>
      <w:ind w:left="1540"/>
    </w:pPr>
  </w:style>
  <w:style w:type="paragraph" w:customStyle="1" w:styleId="sumrio9">
    <w:name w:val="sumário 9"/>
    <w:basedOn w:val="Normal"/>
    <w:next w:val="Normal"/>
    <w:autoRedefine/>
    <w:uiPriority w:val="39"/>
    <w:semiHidden/>
    <w:unhideWhenUsed/>
    <w:rsid w:val="00AC6C25"/>
    <w:pPr>
      <w:spacing w:after="100"/>
      <w:ind w:left="1760"/>
    </w:pPr>
  </w:style>
  <w:style w:type="paragraph" w:customStyle="1" w:styleId="TtulodoSUMRIO">
    <w:name w:val="Título do SUMÁRIO"/>
    <w:basedOn w:val="ttulo10"/>
    <w:next w:val="Normal"/>
    <w:uiPriority w:val="39"/>
    <w:unhideWhenUsed/>
    <w:qFormat/>
    <w:rsid w:val="00AC6C25"/>
    <w:pPr>
      <w:outlineLvl w:val="9"/>
    </w:pPr>
  </w:style>
  <w:style w:type="character" w:customStyle="1" w:styleId="Semcardeespaamento">
    <w:name w:val="Sem car de espaçamento"/>
    <w:basedOn w:val="Fontepargpadro"/>
    <w:link w:val="Semespaamento"/>
    <w:uiPriority w:val="1"/>
    <w:rsid w:val="00AC6C25"/>
  </w:style>
  <w:style w:type="paragraph" w:customStyle="1" w:styleId="Ttulodatabela">
    <w:name w:val="Título da tabela"/>
    <w:basedOn w:val="Normal"/>
    <w:uiPriority w:val="1"/>
    <w:qFormat/>
    <w:rsid w:val="00AC6C25"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Decimaldotextodatabela">
    <w:name w:val="Decimal do texto da tabela"/>
    <w:basedOn w:val="Normal"/>
    <w:uiPriority w:val="1"/>
    <w:qFormat/>
    <w:rsid w:val="00AC6C25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Tabelafinanceira">
    <w:name w:val="Tabela financeira"/>
    <w:basedOn w:val="Tabelanormal"/>
    <w:uiPriority w:val="99"/>
    <w:rsid w:val="00AC6C25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Relatrioanual">
    <w:name w:val="Relatório anual"/>
    <w:uiPriority w:val="99"/>
    <w:rsid w:val="00AC6C25"/>
    <w:pPr>
      <w:numPr>
        <w:numId w:val="6"/>
      </w:numPr>
    </w:pPr>
  </w:style>
  <w:style w:type="paragraph" w:customStyle="1" w:styleId="Resumo">
    <w:name w:val="Resumo"/>
    <w:basedOn w:val="Normal"/>
    <w:uiPriority w:val="19"/>
    <w:qFormat/>
    <w:rsid w:val="00AC6C25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extodatabela">
    <w:name w:val="Texto da tabela"/>
    <w:basedOn w:val="Normal"/>
    <w:uiPriority w:val="9"/>
    <w:qFormat/>
    <w:rsid w:val="00AC6C25"/>
    <w:pPr>
      <w:spacing w:before="60" w:after="60" w:line="240" w:lineRule="auto"/>
      <w:ind w:left="144" w:right="144"/>
    </w:pPr>
  </w:style>
  <w:style w:type="paragraph" w:customStyle="1" w:styleId="Ttulodatabelareversa">
    <w:name w:val="Título da tabela reversa"/>
    <w:basedOn w:val="Normal"/>
    <w:uiPriority w:val="9"/>
    <w:qFormat/>
    <w:rsid w:val="00AC6C25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Cabealhosombreado">
    <w:name w:val="Cabeçalho sombreado"/>
    <w:basedOn w:val="Normal"/>
    <w:uiPriority w:val="19"/>
    <w:qFormat/>
    <w:rsid w:val="00AC6C25"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styleId="Cabealho0">
    <w:name w:val="header"/>
    <w:basedOn w:val="Normal"/>
    <w:link w:val="CabealhoChar"/>
    <w:uiPriority w:val="99"/>
    <w:unhideWhenUsed/>
    <w:rsid w:val="006E787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6E787D"/>
    <w:rPr>
      <w:kern w:val="20"/>
    </w:rPr>
  </w:style>
  <w:style w:type="paragraph" w:styleId="Rodap0">
    <w:name w:val="footer"/>
    <w:basedOn w:val="Normal"/>
    <w:link w:val="RodapChar"/>
    <w:uiPriority w:val="99"/>
    <w:unhideWhenUsed/>
    <w:rsid w:val="006E787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0"/>
    <w:uiPriority w:val="99"/>
    <w:rsid w:val="006E787D"/>
    <w:rPr>
      <w:kern w:val="20"/>
    </w:rPr>
  </w:style>
  <w:style w:type="character" w:customStyle="1" w:styleId="Ttulo1Char">
    <w:name w:val="Título 1 Char"/>
    <w:basedOn w:val="Fontepargpadro"/>
    <w:link w:val="Ttulo1"/>
    <w:rsid w:val="00895C92"/>
    <w:rPr>
      <w:rFonts w:asciiTheme="majorHAnsi" w:eastAsiaTheme="majorEastAsia" w:hAnsiTheme="majorHAnsi" w:cstheme="majorBidi"/>
      <w:color w:val="577188" w:themeColor="accent1" w:themeShade="BF"/>
      <w:kern w:val="20"/>
      <w:sz w:val="32"/>
      <w:szCs w:val="32"/>
    </w:rPr>
  </w:style>
  <w:style w:type="paragraph" w:styleId="CabealhodoSumrio">
    <w:name w:val="TOC Heading"/>
    <w:aliases w:val="Título da Barra Lateral"/>
    <w:basedOn w:val="Ttulo1"/>
    <w:next w:val="Normal"/>
    <w:uiPriority w:val="39"/>
    <w:unhideWhenUsed/>
    <w:qFormat/>
    <w:rsid w:val="00895C92"/>
    <w:pPr>
      <w:spacing w:before="480" w:line="276" w:lineRule="auto"/>
      <w:outlineLvl w:val="9"/>
    </w:pPr>
    <w:rPr>
      <w:b/>
      <w:bCs/>
      <w:kern w:val="0"/>
      <w:sz w:val="28"/>
      <w:szCs w:val="28"/>
    </w:rPr>
  </w:style>
  <w:style w:type="paragraph" w:styleId="Sumrio10">
    <w:name w:val="toc 1"/>
    <w:basedOn w:val="Normal"/>
    <w:next w:val="Normal"/>
    <w:autoRedefine/>
    <w:uiPriority w:val="39"/>
    <w:unhideWhenUsed/>
    <w:rsid w:val="007063C5"/>
    <w:pPr>
      <w:tabs>
        <w:tab w:val="right" w:leader="dot" w:pos="8873"/>
      </w:tabs>
      <w:spacing w:after="100"/>
    </w:pPr>
    <w:rPr>
      <w:rFonts w:ascii="Arial" w:hAnsi="Arial" w:cs="Arial"/>
      <w:noProof/>
      <w:sz w:val="24"/>
      <w:szCs w:val="24"/>
    </w:rPr>
  </w:style>
  <w:style w:type="paragraph" w:styleId="Sumrio20">
    <w:name w:val="toc 2"/>
    <w:basedOn w:val="Normal"/>
    <w:next w:val="Normal"/>
    <w:autoRedefine/>
    <w:uiPriority w:val="39"/>
    <w:unhideWhenUsed/>
    <w:rsid w:val="00895C92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895C92"/>
    <w:rPr>
      <w:color w:val="646464" w:themeColor="hyperlink"/>
      <w:u w:val="single"/>
    </w:rPr>
  </w:style>
  <w:style w:type="character" w:styleId="TextodoEspaoReservado0">
    <w:name w:val="Placeholder Text"/>
    <w:basedOn w:val="Fontepargpadro"/>
    <w:uiPriority w:val="99"/>
    <w:semiHidden/>
    <w:rsid w:val="009737C0"/>
    <w:rPr>
      <w:color w:val="808080"/>
    </w:rPr>
  </w:style>
  <w:style w:type="character" w:customStyle="1" w:styleId="Forte1">
    <w:name w:val="Forte1"/>
    <w:basedOn w:val="Fontepargpadro"/>
    <w:uiPriority w:val="1"/>
    <w:unhideWhenUsed/>
    <w:qFormat/>
    <w:rsid w:val="005C0DC4"/>
    <w:rPr>
      <w:b/>
      <w:bCs/>
    </w:rPr>
  </w:style>
  <w:style w:type="paragraph" w:customStyle="1" w:styleId="Subttulo1">
    <w:name w:val="Subtítulo1"/>
    <w:basedOn w:val="Normal"/>
    <w:next w:val="Normal"/>
    <w:link w:val="Cardesubttulo"/>
    <w:uiPriority w:val="19"/>
    <w:unhideWhenUsed/>
    <w:qFormat/>
    <w:rsid w:val="005C0DC4"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  <w:szCs w:val="64"/>
    </w:rPr>
  </w:style>
  <w:style w:type="character" w:customStyle="1" w:styleId="Cardesubttulo">
    <w:name w:val="Car de subtítulo"/>
    <w:basedOn w:val="Fontepargpadro"/>
    <w:link w:val="Subttulo1"/>
    <w:uiPriority w:val="19"/>
    <w:rsid w:val="005C0DC4"/>
    <w:rPr>
      <w:rFonts w:asciiTheme="majorHAnsi" w:eastAsiaTheme="majorEastAsia" w:hAnsiTheme="majorHAnsi" w:cstheme="majorBidi"/>
      <w:caps/>
      <w:color w:val="7E97AD" w:themeColor="accent1"/>
      <w:kern w:val="20"/>
      <w:sz w:val="64"/>
      <w:szCs w:val="64"/>
      <w:lang w:val="pt-BR"/>
    </w:rPr>
  </w:style>
  <w:style w:type="paragraph" w:customStyle="1" w:styleId="Ttulo11">
    <w:name w:val="Título1"/>
    <w:basedOn w:val="Normal"/>
    <w:next w:val="Normal"/>
    <w:link w:val="Cardettulo"/>
    <w:uiPriority w:val="19"/>
    <w:unhideWhenUsed/>
    <w:qFormat/>
    <w:rsid w:val="005C0DC4"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136"/>
    </w:rPr>
  </w:style>
  <w:style w:type="character" w:customStyle="1" w:styleId="Cardettulo">
    <w:name w:val="Car de título"/>
    <w:basedOn w:val="Fontepargpadro"/>
    <w:link w:val="Ttulo11"/>
    <w:uiPriority w:val="19"/>
    <w:rsid w:val="005C0DC4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136"/>
      <w:shd w:val="clear" w:color="auto" w:fill="7E97AD" w:themeFill="accent1"/>
      <w:lang w:val="pt-BR"/>
    </w:rPr>
  </w:style>
  <w:style w:type="paragraph" w:styleId="PargrafodaLista0">
    <w:name w:val="List Paragraph"/>
    <w:basedOn w:val="Normal"/>
    <w:uiPriority w:val="99"/>
    <w:qFormat/>
    <w:rsid w:val="009E7009"/>
    <w:pPr>
      <w:spacing w:before="0" w:after="200" w:line="276" w:lineRule="auto"/>
      <w:ind w:left="708"/>
    </w:pPr>
    <w:rPr>
      <w:rFonts w:ascii="Calibri" w:eastAsia="Calibri" w:hAnsi="Calibri" w:cs="Times New Roman"/>
      <w:color w:val="auto"/>
      <w:kern w:val="0"/>
      <w:sz w:val="22"/>
      <w:szCs w:val="22"/>
    </w:rPr>
  </w:style>
  <w:style w:type="paragraph" w:customStyle="1" w:styleId="divulgacao">
    <w:name w:val="divulgacao"/>
    <w:basedOn w:val="Normal"/>
    <w:rsid w:val="00876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83344"/>
    <w:rPr>
      <w:rFonts w:ascii="Times New Roman" w:eastAsia="Times New Roman" w:hAnsi="Times New Roman" w:cs="Times New Roman"/>
      <w:b/>
      <w:bCs/>
      <w:color w:val="auto"/>
      <w:sz w:val="27"/>
      <w:szCs w:val="27"/>
      <w:lang w:eastAsia="pt-BR"/>
    </w:rPr>
  </w:style>
  <w:style w:type="paragraph" w:styleId="Sumrio30">
    <w:name w:val="toc 3"/>
    <w:basedOn w:val="Normal"/>
    <w:next w:val="Normal"/>
    <w:autoRedefine/>
    <w:uiPriority w:val="39"/>
    <w:unhideWhenUsed/>
    <w:rsid w:val="00A2309D"/>
    <w:pPr>
      <w:spacing w:after="100"/>
      <w:ind w:left="4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33DC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DCB"/>
    <w:rPr>
      <w:rFonts w:ascii="Segoe UI" w:hAnsi="Segoe UI" w:cs="Segoe UI"/>
      <w:kern w:val="20"/>
      <w:sz w:val="18"/>
      <w:szCs w:val="18"/>
    </w:rPr>
  </w:style>
  <w:style w:type="character" w:styleId="Nmerodepgina">
    <w:name w:val="page number"/>
    <w:basedOn w:val="Fontepargpadro"/>
    <w:uiPriority w:val="99"/>
    <w:unhideWhenUsed/>
    <w:rsid w:val="00827225"/>
  </w:style>
  <w:style w:type="character" w:customStyle="1" w:styleId="Ttulo2Char">
    <w:name w:val="Título 2 Char"/>
    <w:basedOn w:val="Fontepargpadro"/>
    <w:link w:val="Ttulo2"/>
    <w:semiHidden/>
    <w:rsid w:val="00C23DC8"/>
    <w:rPr>
      <w:rFonts w:asciiTheme="majorHAnsi" w:eastAsiaTheme="majorEastAsia" w:hAnsiTheme="majorHAnsi" w:cstheme="majorBidi"/>
      <w:color w:val="577188" w:themeColor="accent1" w:themeShade="BF"/>
      <w:kern w:val="20"/>
      <w:sz w:val="26"/>
      <w:szCs w:val="26"/>
    </w:rPr>
  </w:style>
  <w:style w:type="character" w:customStyle="1" w:styleId="data0">
    <w:name w:val="data"/>
    <w:basedOn w:val="Fontepargpadro"/>
    <w:rsid w:val="00C23DC8"/>
  </w:style>
  <w:style w:type="character" w:customStyle="1" w:styleId="apple-converted-space">
    <w:name w:val="apple-converted-space"/>
    <w:basedOn w:val="Fontepargpadro"/>
    <w:rsid w:val="002B422E"/>
  </w:style>
  <w:style w:type="paragraph" w:styleId="SemEspaamento0">
    <w:name w:val="No Spacing"/>
    <w:basedOn w:val="Normal"/>
    <w:uiPriority w:val="1"/>
    <w:qFormat/>
    <w:rsid w:val="00BC6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pt-BR"/>
    </w:rPr>
  </w:style>
  <w:style w:type="character" w:customStyle="1" w:styleId="textexposedlink1">
    <w:name w:val="text_exposed_link1"/>
    <w:basedOn w:val="Fontepargpadro"/>
    <w:rsid w:val="00BF3E52"/>
  </w:style>
  <w:style w:type="character" w:customStyle="1" w:styleId="textexposedhide2">
    <w:name w:val="text_exposed_hide2"/>
    <w:basedOn w:val="Fontepargpadro"/>
    <w:rsid w:val="00BF3E52"/>
  </w:style>
  <w:style w:type="character" w:customStyle="1" w:styleId="textexposedshow2">
    <w:name w:val="text_exposed_show2"/>
    <w:basedOn w:val="Fontepargpadro"/>
    <w:rsid w:val="00BF3E52"/>
    <w:rPr>
      <w:vanish/>
      <w:webHidden w:val="0"/>
      <w:specVanish w:val="0"/>
    </w:rPr>
  </w:style>
  <w:style w:type="paragraph" w:styleId="Commarcadores">
    <w:name w:val="List Bullet"/>
    <w:basedOn w:val="Normal"/>
    <w:uiPriority w:val="1"/>
    <w:unhideWhenUsed/>
    <w:qFormat/>
    <w:rsid w:val="007919B1"/>
    <w:pPr>
      <w:numPr>
        <w:numId w:val="1"/>
      </w:numPr>
      <w:contextualSpacing/>
    </w:pPr>
  </w:style>
  <w:style w:type="paragraph" w:customStyle="1" w:styleId="conteudo-noticia-artigo-container-texto-gravata">
    <w:name w:val="conteudo-noticia-artigo-container-texto-gravata"/>
    <w:basedOn w:val="Normal"/>
    <w:rsid w:val="00C74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pt-BR"/>
    </w:rPr>
  </w:style>
  <w:style w:type="character" w:customStyle="1" w:styleId="textexposedhide5">
    <w:name w:val="text_exposed_hide5"/>
    <w:basedOn w:val="Fontepargpadro"/>
    <w:rsid w:val="00823DA3"/>
  </w:style>
  <w:style w:type="character" w:customStyle="1" w:styleId="textexposedshow">
    <w:name w:val="text_exposed_show"/>
    <w:basedOn w:val="Fontepargpadro"/>
    <w:rsid w:val="00823DA3"/>
  </w:style>
  <w:style w:type="paragraph" w:customStyle="1" w:styleId="noticiatexto">
    <w:name w:val="noticia_texto"/>
    <w:basedOn w:val="Normal"/>
    <w:rsid w:val="00E3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pt-BR"/>
    </w:rPr>
  </w:style>
  <w:style w:type="paragraph" w:customStyle="1" w:styleId="legendatemplate">
    <w:name w:val="legendatemplate"/>
    <w:basedOn w:val="Normal"/>
    <w:rsid w:val="00180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7208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5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9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73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6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92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767348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67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87556">
                                  <w:marLeft w:val="0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14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019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8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678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095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78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78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493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2211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670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497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22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243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2887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026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90040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37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086">
                  <w:marLeft w:val="0"/>
                  <w:marRight w:val="30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D6D6D6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7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2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577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43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575315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29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409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8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4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6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81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71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77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5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28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9148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1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3799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5762">
                      <w:marLeft w:val="0"/>
                      <w:marRight w:val="0"/>
                      <w:marTop w:val="0"/>
                      <w:marBottom w:val="0"/>
                      <w:divBdr>
                        <w:top w:val="single" w:sz="36" w:space="15" w:color="C9C9C9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3" w:color="C9C9C9"/>
                            <w:left w:val="none" w:sz="0" w:space="0" w:color="auto"/>
                            <w:bottom w:val="single" w:sz="6" w:space="23" w:color="C9C9C9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633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78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29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53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2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5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9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58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31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1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54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7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109544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9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217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2911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2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3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80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40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915667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51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9830">
                  <w:marLeft w:val="0"/>
                  <w:marRight w:val="30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7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D6D6D6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5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56939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7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3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38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11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24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72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8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28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19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94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4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6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901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0874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9226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0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64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35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3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4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1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03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3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14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5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98921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13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05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544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6217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7104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1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170008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1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00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13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2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11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0403">
              <w:marLeft w:val="-73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3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4728">
          <w:marLeft w:val="0"/>
          <w:marRight w:val="0"/>
          <w:marTop w:val="0"/>
          <w:marBottom w:val="0"/>
          <w:divBdr>
            <w:top w:val="single" w:sz="6" w:space="0" w:color="E2E2E2"/>
            <w:left w:val="single" w:sz="6" w:space="0" w:color="E2E2E2"/>
            <w:bottom w:val="single" w:sz="6" w:space="0" w:color="E2E2E2"/>
            <w:right w:val="single" w:sz="6" w:space="0" w:color="E2E2E2"/>
          </w:divBdr>
          <w:divsChild>
            <w:div w:id="104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3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60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41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32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15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151867">
                                              <w:marLeft w:val="18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139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496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3650576">
                                                          <w:marLeft w:val="45"/>
                                                          <w:marRight w:val="4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71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646689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dotted" w:sz="12" w:space="0" w:color="E0E0E0"/>
                                                                    <w:left w:val="dotted" w:sz="12" w:space="0" w:color="E0E0E0"/>
                                                                    <w:bottom w:val="dotted" w:sz="12" w:space="0" w:color="E0E0E0"/>
                                                                    <w:right w:val="dotted" w:sz="12" w:space="0" w:color="E0E0E0"/>
                                                                  </w:divBdr>
                                                                  <w:divsChild>
                                                                    <w:div w:id="1354185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847274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82">
          <w:marLeft w:val="0"/>
          <w:marRight w:val="0"/>
          <w:marTop w:val="1155"/>
          <w:marBottom w:val="11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6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5072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8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40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37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8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CCCCCC"/>
                <w:bottom w:val="none" w:sz="0" w:space="0" w:color="auto"/>
                <w:right w:val="single" w:sz="6" w:space="8" w:color="CCCCCC"/>
              </w:divBdr>
              <w:divsChild>
                <w:div w:id="4627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2138">
                      <w:marLeft w:val="0"/>
                      <w:marRight w:val="0"/>
                      <w:marTop w:val="1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385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0" w:color="C1C1C1"/>
                            <w:right w:val="none" w:sz="0" w:space="0" w:color="auto"/>
                          </w:divBdr>
                          <w:divsChild>
                            <w:div w:id="1775975407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8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27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0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6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63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2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87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36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3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4052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29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8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73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35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D6D6D6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3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4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8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25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51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A7A9AB"/>
                              </w:divBdr>
                              <w:divsChild>
                                <w:div w:id="2006979311">
                                  <w:marLeft w:val="0"/>
                                  <w:marRight w:val="375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20511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6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5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3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1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64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2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76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0583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4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66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1730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1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079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69867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7517">
          <w:marLeft w:val="0"/>
          <w:marRight w:val="0"/>
          <w:marTop w:val="1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39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2E1CD"/>
                <w:right w:val="none" w:sz="0" w:space="0" w:color="auto"/>
              </w:divBdr>
              <w:divsChild>
                <w:div w:id="121731806">
                  <w:marLeft w:val="0"/>
                  <w:marRight w:val="-49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7463">
                      <w:marLeft w:val="0"/>
                      <w:marRight w:val="49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6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55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2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02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0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56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357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58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7997">
                  <w:marLeft w:val="0"/>
                  <w:marRight w:val="30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1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D6D6D6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7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3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27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76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04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6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7171">
          <w:marLeft w:val="0"/>
          <w:marRight w:val="42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5235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9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646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8" w:space="0" w:color="071833"/>
                <w:right w:val="none" w:sz="0" w:space="0" w:color="auto"/>
              </w:divBdr>
              <w:divsChild>
                <w:div w:id="157215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19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90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75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1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0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19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7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95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667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1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8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6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97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89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3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22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3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889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8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6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86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83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5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5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56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64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60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6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9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1978">
          <w:marLeft w:val="0"/>
          <w:marRight w:val="27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9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23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078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832119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0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9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7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7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14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5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6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71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30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74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25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70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6" w:color="999999"/>
                  </w:divBdr>
                  <w:divsChild>
                    <w:div w:id="11584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7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icia\AppData\Roaming\Microsoft\Templates\Relat&#243;rio%20anual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467543-35E8-47EE-9EF5-6B5DA8F7F5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B68DF74A-D8B2-41B4-8FC8-B1B89AD31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anual.dotx</Template>
  <TotalTime>6</TotalTime>
  <Pages>1</Pages>
  <Words>730</Words>
  <Characters>3947</Characters>
  <Application>Microsoft Office Word</Application>
  <DocSecurity>0</DocSecurity>
  <Lines>32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relatorio de abril 2014</vt:lpstr>
      <vt:lpstr/>
      <vt:lpstr>Para nossos acionistas</vt:lpstr>
      <vt:lpstr>    Destaques estratégicos</vt:lpstr>
      <vt:lpstr>    Destaques financeiros</vt:lpstr>
      <vt:lpstr>    Destaques operacionais</vt:lpstr>
      <vt:lpstr>    Projeções</vt:lpstr>
      <vt:lpstr>Resumo Financeiro</vt:lpstr>
      <vt:lpstr>Demonstrações Financeiras</vt:lpstr>
      <vt:lpstr>    Demonstração da posição financeira</vt:lpstr>
      <vt:lpstr>    Demonstração de rendimento integral (lucros e perdas)</vt:lpstr>
      <vt:lpstr>    Demonstração de variações patrimoniais</vt:lpstr>
      <vt:lpstr>    Demonstração de fluxos de caixa</vt:lpstr>
      <vt:lpstr>Observações sobre as Demonstrações financeiras</vt:lpstr>
      <vt:lpstr>    Contas</vt:lpstr>
      <vt:lpstr>    Dívida</vt:lpstr>
      <vt:lpstr>    Solvência</vt:lpstr>
      <vt:lpstr>    Passivos contingentes</vt:lpstr>
      <vt:lpstr>    Conclusões</vt:lpstr>
      <vt:lpstr>Relatório de auditoria independente</vt:lpstr>
      <vt:lpstr>Informações de contato</vt:lpstr>
      <vt:lpstr>Informação da Empresa</vt:lpstr>
    </vt:vector>
  </TitlesOfParts>
  <Company/>
  <LinksUpToDate>false</LinksUpToDate>
  <CharactersWithSpaces>4668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de abril 2014</dc:title>
  <dc:creator>Leticia</dc:creator>
  <cp:lastModifiedBy>Fabio Kuribara</cp:lastModifiedBy>
  <cp:revision>4</cp:revision>
  <cp:lastPrinted>2014-03-11T15:25:00Z</cp:lastPrinted>
  <dcterms:created xsi:type="dcterms:W3CDTF">2014-08-04T11:08:00Z</dcterms:created>
  <dcterms:modified xsi:type="dcterms:W3CDTF">2014-08-04T11:14:00Z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